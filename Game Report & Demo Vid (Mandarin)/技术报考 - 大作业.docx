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870F31" w14:textId="3A3E7F06" w:rsidR="00B11E6F" w:rsidRDefault="005C25D5" w:rsidP="00D335BA">
      <w:pPr>
        <w:pStyle w:val="Title"/>
        <w:tabs>
          <w:tab w:val="left" w:pos="5245"/>
        </w:tabs>
      </w:pPr>
      <w:r>
        <w:rPr>
          <w:rFonts w:hint="eastAsia"/>
        </w:rPr>
        <w:t>技术</w:t>
      </w:r>
      <w:r w:rsidR="00B32507">
        <w:rPr>
          <w:rFonts w:hint="eastAsia"/>
        </w:rPr>
        <w:t>报考</w:t>
      </w:r>
    </w:p>
    <w:p w14:paraId="5C5EA144" w14:textId="5FF7FA68" w:rsidR="00EC0145" w:rsidRPr="00EC0145" w:rsidRDefault="00B32507" w:rsidP="00EC0145">
      <w:pPr>
        <w:pStyle w:val="Subtitle"/>
        <w:pBdr>
          <w:bottom w:val="double" w:sz="6" w:space="1" w:color="auto"/>
        </w:pBdr>
      </w:pPr>
      <w:r>
        <w:rPr>
          <w:rFonts w:hint="eastAsia"/>
        </w:rPr>
        <w:t>张敏濠</w:t>
      </w:r>
      <w:r w:rsidR="00EC0145">
        <w:tab/>
      </w:r>
      <w:r w:rsidR="00EC0145">
        <w:rPr>
          <w:rFonts w:hint="eastAsia"/>
        </w:rPr>
        <w:t>|</w:t>
      </w:r>
      <w:r>
        <w:t xml:space="preserve"> 2020080308 </w:t>
      </w:r>
      <w:r w:rsidR="00EC0145">
        <w:rPr>
          <w:rFonts w:hint="eastAsia"/>
        </w:rPr>
        <w:t>|</w:t>
      </w:r>
      <w:r>
        <w:t xml:space="preserve"> </w:t>
      </w:r>
      <w:r>
        <w:rPr>
          <w:rFonts w:hint="eastAsia"/>
        </w:rPr>
        <w:t>土木</w:t>
      </w:r>
      <w:r>
        <w:rPr>
          <w:rFonts w:hint="eastAsia"/>
        </w:rPr>
        <w:t>0</w:t>
      </w:r>
      <w:r>
        <w:t>3</w:t>
      </w:r>
    </w:p>
    <w:p w14:paraId="355D9F12" w14:textId="77777777" w:rsidR="00F81175" w:rsidRDefault="00F81175" w:rsidP="00F81175">
      <w:pPr>
        <w:pStyle w:val="Heading1"/>
        <w:sectPr w:rsidR="00F81175">
          <w:headerReference w:type="default" r:id="rId7"/>
          <w:footerReference w:type="default" r:id="rId8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8A6D262" w14:textId="075B4BF1" w:rsidR="00F56137" w:rsidRDefault="00B32507" w:rsidP="00B32507">
      <w:pPr>
        <w:pStyle w:val="Heading1"/>
      </w:pPr>
      <w:r>
        <w:rPr>
          <w:rFonts w:hint="eastAsia"/>
        </w:rPr>
        <w:t>技术要求</w:t>
      </w:r>
    </w:p>
    <w:p w14:paraId="547D0037" w14:textId="77777777" w:rsidR="007E4188" w:rsidRPr="007E4188" w:rsidRDefault="007E4188" w:rsidP="007E4188"/>
    <w:p w14:paraId="7A3164C1" w14:textId="646780A1" w:rsidR="00B32507" w:rsidRPr="00B32507" w:rsidRDefault="00B32507" w:rsidP="00B32507">
      <w:pPr>
        <w:pStyle w:val="Heading2"/>
      </w:pPr>
      <w:r>
        <w:rPr>
          <w:rFonts w:hint="eastAsia"/>
        </w:rPr>
        <w:t>介绍</w:t>
      </w:r>
    </w:p>
    <w:p w14:paraId="4F9D6C7B" w14:textId="0A9BEDD0" w:rsidR="00647A1C" w:rsidRDefault="00647A1C" w:rsidP="00C07DBD">
      <w:pPr>
        <w:pStyle w:val="Code"/>
      </w:pPr>
    </w:p>
    <w:p w14:paraId="1AFEF5DE" w14:textId="6176C053" w:rsidR="00B32507" w:rsidRDefault="00B32507" w:rsidP="007E4188">
      <w:pPr>
        <w:pStyle w:val="Code"/>
      </w:pPr>
      <w:r>
        <w:rPr>
          <w:rFonts w:hint="eastAsia"/>
        </w:rPr>
        <w:t>在这次的大作业，我选择了游戏类的题目之一，就是“太鼓达人”的游戏</w:t>
      </w:r>
      <w:r>
        <w:rPr>
          <w:rFonts w:hint="eastAsia"/>
        </w:rPr>
        <w:t>(</w:t>
      </w:r>
      <w:r>
        <w:rPr>
          <w:rFonts w:hint="eastAsia"/>
        </w:rPr>
        <w:t>题目</w:t>
      </w:r>
      <w:r>
        <w:rPr>
          <w:rFonts w:hint="eastAsia"/>
        </w:rPr>
        <w:t>6</w:t>
      </w:r>
      <w:r>
        <w:t>.22)</w:t>
      </w:r>
      <w:r>
        <w:rPr>
          <w:rFonts w:hint="eastAsia"/>
        </w:rPr>
        <w:t>。下面是题目的基本要求：</w:t>
      </w:r>
    </w:p>
    <w:p w14:paraId="43867A17" w14:textId="77777777" w:rsidR="00D86B7E" w:rsidRPr="00B32507" w:rsidRDefault="00D86B7E" w:rsidP="00B32507">
      <w:pPr>
        <w:pStyle w:val="Code"/>
        <w:numPr>
          <w:ilvl w:val="1"/>
          <w:numId w:val="16"/>
        </w:numPr>
        <w:rPr>
          <w:lang w:val="en-ID"/>
        </w:rPr>
      </w:pPr>
      <w:r w:rsidRPr="00B32507">
        <w:rPr>
          <w:rFonts w:hint="eastAsia"/>
          <w:b/>
          <w:bCs/>
          <w:lang w:val="en-ID"/>
        </w:rPr>
        <w:t>实现太鼓达人游戏。</w:t>
      </w:r>
    </w:p>
    <w:p w14:paraId="19069DE6" w14:textId="77777777" w:rsidR="00D86B7E" w:rsidRPr="00B32507" w:rsidRDefault="00D86B7E" w:rsidP="00B32507">
      <w:pPr>
        <w:pStyle w:val="Code"/>
        <w:numPr>
          <w:ilvl w:val="1"/>
          <w:numId w:val="16"/>
        </w:numPr>
        <w:rPr>
          <w:lang w:val="en-ID"/>
        </w:rPr>
      </w:pPr>
      <w:r w:rsidRPr="00B32507">
        <w:rPr>
          <w:rFonts w:hint="eastAsia"/>
          <w:b/>
          <w:bCs/>
          <w:lang w:val="en-ID"/>
        </w:rPr>
        <w:t>能够使用键盘按照背景音乐的节奏进行击鼓，不同按键对应不同颜色的鼓面。</w:t>
      </w:r>
    </w:p>
    <w:p w14:paraId="2DE4365B" w14:textId="77777777" w:rsidR="00D86B7E" w:rsidRPr="00B32507" w:rsidRDefault="00D86B7E" w:rsidP="00B32507">
      <w:pPr>
        <w:pStyle w:val="Code"/>
        <w:numPr>
          <w:ilvl w:val="1"/>
          <w:numId w:val="16"/>
        </w:numPr>
        <w:rPr>
          <w:lang w:val="en-ID"/>
        </w:rPr>
      </w:pPr>
      <w:r w:rsidRPr="00B32507">
        <w:rPr>
          <w:rFonts w:hint="eastAsia"/>
          <w:b/>
          <w:bCs/>
          <w:lang w:val="en-ID"/>
        </w:rPr>
        <w:t>鼓面从左向右移动至打击处，能够根据打击时刻的准确度进行计分并计算连击数。</w:t>
      </w:r>
    </w:p>
    <w:p w14:paraId="51DDF7D9" w14:textId="7819DEF9" w:rsidR="00B32507" w:rsidRDefault="00D86B7E" w:rsidP="00B32507">
      <w:pPr>
        <w:pStyle w:val="Code"/>
        <w:numPr>
          <w:ilvl w:val="1"/>
          <w:numId w:val="16"/>
        </w:numPr>
        <w:rPr>
          <w:lang w:val="en-ID"/>
        </w:rPr>
      </w:pPr>
      <w:r w:rsidRPr="00B32507">
        <w:rPr>
          <w:rFonts w:hint="eastAsia"/>
          <w:b/>
          <w:bCs/>
          <w:lang w:val="en-ID"/>
        </w:rPr>
        <w:t>至少要做两首音乐。</w:t>
      </w:r>
    </w:p>
    <w:p w14:paraId="138BFD8E" w14:textId="77777777" w:rsidR="00B32507" w:rsidRPr="00B32507" w:rsidRDefault="00B32507" w:rsidP="00B32507">
      <w:pPr>
        <w:pStyle w:val="Code"/>
        <w:rPr>
          <w:lang w:val="en-ID"/>
        </w:rPr>
      </w:pPr>
    </w:p>
    <w:p w14:paraId="23BD2AD0" w14:textId="7C8AF73D" w:rsidR="00B32507" w:rsidRDefault="00B32507" w:rsidP="00B32507">
      <w:pPr>
        <w:pStyle w:val="Code"/>
        <w:ind w:firstLine="576"/>
        <w:jc w:val="center"/>
      </w:pPr>
      <w:r w:rsidRPr="00B32507">
        <w:rPr>
          <w:noProof/>
        </w:rPr>
        <w:drawing>
          <wp:inline distT="0" distB="0" distL="0" distR="0" wp14:anchorId="0D459208" wp14:editId="40FFED16">
            <wp:extent cx="4043045" cy="2270760"/>
            <wp:effectExtent l="0" t="0" r="0" b="0"/>
            <wp:docPr id="9" name="图片 8" descr="https://gimg2.baidu.com/image_search/src=http%3A%2F%2Fimg0.tuicool.com%2FMVNbmeZ.jpg%21web&amp;refer=http%3A%2F%2Fimg0.tuicool.com&amp;app=2002&amp;size=f9999,10000&amp;q=a80&amp;n=0&amp;g=0n&amp;fmt=jpeg?sec=1612946857&amp;t=aeebb71b3cf201e0ec945d1a65057dd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https://gimg2.baidu.com/image_search/src=http%3A%2F%2Fimg0.tuicool.com%2FMVNbmeZ.jpg%21web&amp;refer=http%3A%2F%2Fimg0.tuicool.com&amp;app=2002&amp;size=f9999,10000&amp;q=a80&amp;n=0&amp;g=0n&amp;fmt=jpeg?sec=1612946857&amp;t=aeebb71b3cf201e0ec945d1a65057dd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3045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BEA60" w14:textId="176ECA2A" w:rsidR="00B32507" w:rsidRDefault="00B32507" w:rsidP="00B32507">
      <w:pPr>
        <w:pStyle w:val="Code"/>
        <w:ind w:firstLine="576"/>
        <w:jc w:val="center"/>
      </w:pPr>
    </w:p>
    <w:p w14:paraId="104E744B" w14:textId="2A399BEE" w:rsidR="00B32507" w:rsidRDefault="00B32507" w:rsidP="00B32507">
      <w:pPr>
        <w:pStyle w:val="Heading2"/>
      </w:pPr>
      <w:r>
        <w:rPr>
          <w:rFonts w:hint="eastAsia"/>
        </w:rPr>
        <w:t>题目分析</w:t>
      </w:r>
    </w:p>
    <w:p w14:paraId="7F1FD206" w14:textId="02C924D9" w:rsidR="00B32507" w:rsidRDefault="00B32507" w:rsidP="00B32507"/>
    <w:p w14:paraId="79974543" w14:textId="448DF38B" w:rsidR="00B32507" w:rsidRDefault="00B32507" w:rsidP="007E4188">
      <w:r>
        <w:rPr>
          <w:rFonts w:hint="eastAsia"/>
        </w:rPr>
        <w:t>因为这个是一个游戏，我打算使用一个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语言的游戏框架和面向对象程序设计的技术。现在，我们看题目的每个具体的要求：</w:t>
      </w:r>
    </w:p>
    <w:p w14:paraId="0C2EDC6B" w14:textId="20EC6F18" w:rsidR="00B32507" w:rsidRPr="00505E04" w:rsidRDefault="00B32507" w:rsidP="00B32507">
      <w:pPr>
        <w:pStyle w:val="ListParagraph"/>
        <w:numPr>
          <w:ilvl w:val="0"/>
          <w:numId w:val="17"/>
        </w:numPr>
        <w:ind w:left="851" w:hanging="284"/>
        <w:rPr>
          <w:b/>
        </w:rPr>
      </w:pPr>
      <w:r w:rsidRPr="00505E04">
        <w:rPr>
          <w:rFonts w:hint="eastAsia"/>
          <w:b/>
        </w:rPr>
        <w:t>实现太鼓达人游戏</w:t>
      </w:r>
      <w:r w:rsidR="001C4FC8">
        <w:rPr>
          <w:rFonts w:hint="eastAsia"/>
          <w:b/>
        </w:rPr>
        <w:t>。</w:t>
      </w:r>
    </w:p>
    <w:p w14:paraId="2974A88F" w14:textId="0F15C23F" w:rsidR="00B32507" w:rsidRDefault="00505E04" w:rsidP="00B32507">
      <w:pPr>
        <w:ind w:left="851"/>
      </w:pPr>
      <w:r>
        <w:rPr>
          <w:rFonts w:hint="eastAsia"/>
        </w:rPr>
        <w:t>为了实现这个游戏，我打算创作任何游戏的基本要求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就是创作主游戏菜单画面，游戏开始画面，游戏玩法画面，和游戏玩法结束画面。游戏也一定包括适当和吸引人的图形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 w:rsidRPr="00505E04">
        <w:rPr>
          <w:rFonts w:hint="eastAsia"/>
        </w:rPr>
        <w:t>游戏精灵和图像</w:t>
      </w:r>
      <w:r>
        <w:rPr>
          <w:rFonts w:hint="eastAsia"/>
        </w:rPr>
        <w:t>）。</w:t>
      </w:r>
    </w:p>
    <w:p w14:paraId="285EE354" w14:textId="5123548B" w:rsidR="00B32507" w:rsidRPr="00505E04" w:rsidRDefault="00505E04" w:rsidP="00B32507">
      <w:pPr>
        <w:pStyle w:val="ListParagraph"/>
        <w:numPr>
          <w:ilvl w:val="0"/>
          <w:numId w:val="17"/>
        </w:numPr>
        <w:ind w:left="851" w:hanging="284"/>
        <w:rPr>
          <w:b/>
          <w:szCs w:val="21"/>
        </w:rPr>
      </w:pPr>
      <w:r w:rsidRPr="00505E04">
        <w:rPr>
          <w:rFonts w:ascii="SimSun" w:hAnsi="SimSun" w:cs="Courier New" w:hint="eastAsia"/>
          <w:b/>
          <w:bCs/>
          <w:szCs w:val="21"/>
          <w:lang w:val="en-ID"/>
        </w:rPr>
        <w:t>能够使用键盘按照背景音乐的节奏进行击鼓，不同按键对应不同颜色的鼓面</w:t>
      </w:r>
      <w:r w:rsidRPr="00505E04">
        <w:rPr>
          <w:rFonts w:ascii="Courier New" w:eastAsiaTheme="minorEastAsia" w:hAnsi="Courier New" w:cs="Courier New" w:hint="eastAsia"/>
          <w:b/>
          <w:bCs/>
          <w:szCs w:val="21"/>
          <w:lang w:val="en-ID"/>
        </w:rPr>
        <w:t>。</w:t>
      </w:r>
    </w:p>
    <w:p w14:paraId="2642D272" w14:textId="20743B6B" w:rsidR="00505E04" w:rsidRPr="00505E04" w:rsidRDefault="00505E04" w:rsidP="00505E04">
      <w:pPr>
        <w:ind w:left="851"/>
        <w:rPr>
          <w:szCs w:val="21"/>
        </w:rPr>
      </w:pPr>
      <w:r>
        <w:rPr>
          <w:rFonts w:hint="eastAsia"/>
          <w:szCs w:val="21"/>
        </w:rPr>
        <w:t>其实，为了实现“</w:t>
      </w:r>
      <w:r w:rsidRPr="00505E04">
        <w:rPr>
          <w:rFonts w:ascii="SimSun" w:hAnsi="SimSun" w:cs="Courier New" w:hint="eastAsia"/>
          <w:bCs/>
          <w:szCs w:val="21"/>
          <w:lang w:val="en-ID"/>
        </w:rPr>
        <w:t>使用键盘按照背景音乐的节奏进行击鼓”</w:t>
      </w:r>
      <w:r>
        <w:rPr>
          <w:rFonts w:ascii="SimSun" w:hAnsi="SimSun" w:cs="Courier New" w:hint="eastAsia"/>
          <w:bCs/>
          <w:szCs w:val="21"/>
          <w:lang w:val="en-ID"/>
        </w:rPr>
        <w:t>的要求有两个方法:</w:t>
      </w:r>
      <w:r>
        <w:rPr>
          <w:rFonts w:ascii="SimSun" w:hAnsi="SimSun" w:cs="Courier New"/>
          <w:bCs/>
          <w:szCs w:val="21"/>
          <w:lang w:val="en-ID"/>
        </w:rPr>
        <w:t xml:space="preserve"> </w:t>
      </w:r>
      <w:r>
        <w:rPr>
          <w:rFonts w:ascii="SimSun" w:hAnsi="SimSun" w:cs="Courier New" w:hint="eastAsia"/>
          <w:bCs/>
          <w:szCs w:val="21"/>
          <w:lang w:val="en-ID"/>
        </w:rPr>
        <w:t>使用迷笛</w:t>
      </w:r>
      <w:r w:rsidRPr="001C4FC8">
        <w:rPr>
          <w:rFonts w:ascii="SimSun" w:hAnsi="SimSun" w:cs="Courier New" w:hint="eastAsia"/>
          <w:bCs/>
          <w:i/>
          <w:szCs w:val="21"/>
          <w:lang w:val="en-ID"/>
        </w:rPr>
        <w:t>（MIDI）</w:t>
      </w:r>
      <w:r>
        <w:rPr>
          <w:rFonts w:ascii="SimSun" w:hAnsi="SimSun" w:cs="Courier New" w:hint="eastAsia"/>
          <w:bCs/>
          <w:szCs w:val="21"/>
          <w:lang w:val="en-ID"/>
        </w:rPr>
        <w:t>技术 或者使用时间戳的技术。这次，我选择时间戳的技术来按照音乐和</w:t>
      </w:r>
      <w:r w:rsidRPr="00505E04">
        <w:rPr>
          <w:rFonts w:ascii="SimSun" w:hAnsi="SimSun" w:cs="Courier New" w:hint="eastAsia"/>
          <w:bCs/>
          <w:szCs w:val="21"/>
          <w:lang w:val="en-ID"/>
        </w:rPr>
        <w:t>节奏</w:t>
      </w:r>
      <w:r>
        <w:rPr>
          <w:rFonts w:ascii="SimSun" w:hAnsi="SimSun" w:cs="Courier New" w:hint="eastAsia"/>
          <w:bCs/>
          <w:szCs w:val="21"/>
          <w:lang w:val="en-ID"/>
        </w:rPr>
        <w:t>的联系。然后，为了实现</w:t>
      </w:r>
      <w:r w:rsidRPr="00505E04">
        <w:rPr>
          <w:rFonts w:ascii="SimSun" w:hAnsi="SimSun" w:cs="Courier New" w:hint="eastAsia"/>
          <w:bCs/>
          <w:szCs w:val="21"/>
          <w:lang w:val="en-ID"/>
        </w:rPr>
        <w:t>“不同按键对应不同颜色的鼓面”</w:t>
      </w:r>
      <w:r>
        <w:rPr>
          <w:rFonts w:ascii="SimSun" w:hAnsi="SimSun" w:cs="Courier New" w:hint="eastAsia"/>
          <w:bCs/>
          <w:szCs w:val="21"/>
          <w:lang w:val="en-ID"/>
        </w:rPr>
        <w:t>的要求，我</w:t>
      </w:r>
      <w:r w:rsidR="001C4FC8">
        <w:rPr>
          <w:rFonts w:ascii="SimSun" w:hAnsi="SimSun" w:cs="Courier New" w:hint="eastAsia"/>
          <w:bCs/>
          <w:szCs w:val="21"/>
          <w:lang w:val="en-ID"/>
        </w:rPr>
        <w:t>打算使用在游戏框架的</w:t>
      </w:r>
      <w:proofErr w:type="spellStart"/>
      <w:r w:rsidR="001C4FC8" w:rsidRPr="001C4FC8">
        <w:rPr>
          <w:rFonts w:ascii="SimSun" w:hAnsi="SimSun" w:cs="Courier New" w:hint="eastAsia"/>
          <w:bCs/>
          <w:i/>
          <w:szCs w:val="21"/>
          <w:lang w:val="en-ID"/>
        </w:rPr>
        <w:lastRenderedPageBreak/>
        <w:t>Key</w:t>
      </w:r>
      <w:r w:rsidR="001C4FC8" w:rsidRPr="001C4FC8">
        <w:rPr>
          <w:rFonts w:ascii="SimSun" w:hAnsi="SimSun" w:cs="Courier New"/>
          <w:bCs/>
          <w:i/>
          <w:szCs w:val="21"/>
          <w:lang w:val="en-ID"/>
        </w:rPr>
        <w:t>EventListener</w:t>
      </w:r>
      <w:proofErr w:type="spellEnd"/>
      <w:r w:rsidR="001C4FC8" w:rsidRPr="001C4FC8">
        <w:rPr>
          <w:rFonts w:ascii="SimSun" w:hAnsi="SimSun" w:cs="Courier New" w:hint="eastAsia"/>
          <w:bCs/>
          <w:i/>
          <w:szCs w:val="21"/>
          <w:lang w:val="en-ID"/>
        </w:rPr>
        <w:t xml:space="preserve"> 的A</w:t>
      </w:r>
      <w:r w:rsidR="001C4FC8" w:rsidRPr="001C4FC8">
        <w:rPr>
          <w:rFonts w:ascii="SimSun" w:hAnsi="SimSun" w:cs="Courier New"/>
          <w:bCs/>
          <w:i/>
          <w:szCs w:val="21"/>
          <w:lang w:val="en-ID"/>
        </w:rPr>
        <w:t>PI</w:t>
      </w:r>
      <w:r w:rsidR="001C4FC8">
        <w:rPr>
          <w:rFonts w:ascii="SimSun" w:hAnsi="SimSun" w:cs="Courier New"/>
          <w:bCs/>
          <w:szCs w:val="21"/>
          <w:lang w:val="en-ID"/>
        </w:rPr>
        <w:t>(</w:t>
      </w:r>
      <w:r w:rsidR="001C4FC8">
        <w:rPr>
          <w:rFonts w:ascii="SimSun" w:hAnsi="SimSun" w:cs="Courier New" w:hint="eastAsia"/>
          <w:bCs/>
          <w:szCs w:val="21"/>
          <w:lang w:val="en-ID"/>
        </w:rPr>
        <w:t>事件监听器的</w:t>
      </w:r>
      <w:r w:rsidR="001C4FC8" w:rsidRPr="001C4FC8">
        <w:rPr>
          <w:rFonts w:ascii="SimSun" w:hAnsi="SimSun" w:cs="Courier New" w:hint="eastAsia"/>
          <w:bCs/>
          <w:szCs w:val="21"/>
          <w:lang w:val="en-ID"/>
        </w:rPr>
        <w:t>应用程序接口</w:t>
      </w:r>
      <w:r w:rsidR="001C4FC8">
        <w:rPr>
          <w:rFonts w:ascii="SimSun" w:hAnsi="SimSun" w:cs="Courier New" w:hint="eastAsia"/>
          <w:bCs/>
          <w:szCs w:val="21"/>
          <w:lang w:val="en-ID"/>
        </w:rPr>
        <w:t>)来接受键盘的任何具体输入。然后，不同颜色的鼓面能使用不同的游戏精活（</w:t>
      </w:r>
      <w:r w:rsidR="001C4FC8" w:rsidRPr="001C4FC8">
        <w:rPr>
          <w:rFonts w:ascii="SimSun" w:hAnsi="SimSun" w:cs="Courier New" w:hint="eastAsia"/>
          <w:bCs/>
          <w:i/>
          <w:szCs w:val="21"/>
          <w:lang w:val="en-ID"/>
        </w:rPr>
        <w:t>s</w:t>
      </w:r>
      <w:r w:rsidR="001C4FC8" w:rsidRPr="001C4FC8">
        <w:rPr>
          <w:rFonts w:ascii="SimSun" w:hAnsi="SimSun" w:cs="Courier New"/>
          <w:bCs/>
          <w:i/>
          <w:szCs w:val="21"/>
          <w:lang w:val="en-ID"/>
        </w:rPr>
        <w:t>prites</w:t>
      </w:r>
      <w:r w:rsidR="001C4FC8">
        <w:rPr>
          <w:rFonts w:ascii="SimSun" w:hAnsi="SimSun" w:cs="Courier New"/>
          <w:bCs/>
          <w:szCs w:val="21"/>
          <w:lang w:val="en-ID"/>
        </w:rPr>
        <w:t>）</w:t>
      </w:r>
      <w:r w:rsidR="001C4FC8">
        <w:rPr>
          <w:rFonts w:ascii="SimSun" w:hAnsi="SimSun" w:cs="Courier New" w:hint="eastAsia"/>
          <w:bCs/>
          <w:szCs w:val="21"/>
          <w:lang w:val="en-ID"/>
        </w:rPr>
        <w:t>。</w:t>
      </w:r>
    </w:p>
    <w:p w14:paraId="5EFAC677" w14:textId="296EC0C4" w:rsidR="00B32507" w:rsidRPr="001C4FC8" w:rsidRDefault="001C4FC8" w:rsidP="00B32507">
      <w:pPr>
        <w:pStyle w:val="ListParagraph"/>
        <w:numPr>
          <w:ilvl w:val="0"/>
          <w:numId w:val="17"/>
        </w:numPr>
        <w:ind w:left="851" w:hanging="284"/>
        <w:rPr>
          <w:rFonts w:ascii="SimSun" w:hAnsi="SimSun"/>
          <w:b/>
          <w:szCs w:val="21"/>
        </w:rPr>
      </w:pPr>
      <w:r w:rsidRPr="001C4FC8">
        <w:rPr>
          <w:rFonts w:ascii="SimSun" w:hAnsi="SimSun" w:cs="Courier New" w:hint="eastAsia"/>
          <w:b/>
          <w:bCs/>
          <w:szCs w:val="21"/>
          <w:lang w:val="en-ID"/>
        </w:rPr>
        <w:t>鼓面从左向右移动至打击处，能够根据打击时刻的准确度进行计分并计算连击数</w:t>
      </w:r>
      <w:r>
        <w:rPr>
          <w:rFonts w:ascii="SimSun" w:hAnsi="SimSun" w:cs="Courier New" w:hint="eastAsia"/>
          <w:b/>
          <w:bCs/>
          <w:szCs w:val="21"/>
          <w:lang w:val="en-ID"/>
        </w:rPr>
        <w:t>。</w:t>
      </w:r>
    </w:p>
    <w:p w14:paraId="4CC3609E" w14:textId="6D43FDC2" w:rsidR="001C4FC8" w:rsidRPr="00564A93" w:rsidRDefault="001C4FC8" w:rsidP="001C4FC8">
      <w:pPr>
        <w:ind w:left="851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>为了实现</w:t>
      </w:r>
      <w:r w:rsidRPr="001C4FC8">
        <w:rPr>
          <w:rFonts w:ascii="SimSun" w:hAnsi="SimSun" w:hint="eastAsia"/>
          <w:szCs w:val="21"/>
        </w:rPr>
        <w:t>“</w:t>
      </w:r>
      <w:r w:rsidRPr="001C4FC8">
        <w:rPr>
          <w:rFonts w:ascii="SimSun" w:hAnsi="SimSun" w:cs="Courier New" w:hint="eastAsia"/>
          <w:bCs/>
          <w:szCs w:val="21"/>
          <w:lang w:val="en-ID"/>
        </w:rPr>
        <w:t>鼓面从左向右移动至打击处”</w:t>
      </w:r>
      <w:r>
        <w:rPr>
          <w:rFonts w:ascii="SimSun" w:hAnsi="SimSun" w:cs="Courier New" w:hint="eastAsia"/>
          <w:bCs/>
          <w:szCs w:val="21"/>
          <w:lang w:val="en-ID"/>
        </w:rPr>
        <w:t>的要求，我打算</w:t>
      </w:r>
      <w:r w:rsidR="00564A93">
        <w:rPr>
          <w:rFonts w:ascii="SimSun" w:hAnsi="SimSun" w:cs="Courier New" w:hint="eastAsia"/>
          <w:bCs/>
          <w:szCs w:val="21"/>
          <w:lang w:val="en-ID"/>
        </w:rPr>
        <w:t>使用刷怪(</w:t>
      </w:r>
      <w:r w:rsidR="00564A93">
        <w:rPr>
          <w:rFonts w:ascii="SimSun" w:hAnsi="SimSun" w:cs="Courier New"/>
          <w:bCs/>
          <w:i/>
          <w:szCs w:val="21"/>
          <w:lang w:val="en-ID"/>
        </w:rPr>
        <w:t>spawn</w:t>
      </w:r>
      <w:r w:rsidR="00564A93">
        <w:rPr>
          <w:rFonts w:ascii="SimSun" w:hAnsi="SimSun" w:cs="Courier New"/>
          <w:bCs/>
          <w:szCs w:val="21"/>
          <w:lang w:val="en-ID"/>
        </w:rPr>
        <w:t>)</w:t>
      </w:r>
      <w:r w:rsidR="00564A93">
        <w:rPr>
          <w:rFonts w:ascii="SimSun" w:hAnsi="SimSun" w:cs="Courier New" w:hint="eastAsia"/>
          <w:bCs/>
          <w:szCs w:val="21"/>
          <w:lang w:val="en-ID"/>
        </w:rPr>
        <w:t>的函数来创作新的鼓面，然后使用移动函数，来连续的更新鼓面的位置。关于</w:t>
      </w:r>
      <w:r w:rsidR="00564A93" w:rsidRPr="00564A93">
        <w:rPr>
          <w:rFonts w:ascii="SimSun" w:hAnsi="SimSun" w:cs="Courier New" w:hint="eastAsia"/>
          <w:bCs/>
          <w:szCs w:val="21"/>
          <w:lang w:val="en-ID"/>
        </w:rPr>
        <w:t>时刻的准确度</w:t>
      </w:r>
      <w:r w:rsidR="00564A93">
        <w:rPr>
          <w:rFonts w:ascii="SimSun" w:hAnsi="SimSun" w:cs="Courier New" w:hint="eastAsia"/>
          <w:bCs/>
          <w:szCs w:val="21"/>
          <w:lang w:val="en-ID"/>
        </w:rPr>
        <w:t>， 在界面窗口界面会有一个目标线（无形的）。当球员在打击的时候，代码会使用一个函数来措施和计算鼓面位置和目标线之间的距离。不同的距离的范围对应具体的积分。</w:t>
      </w:r>
    </w:p>
    <w:p w14:paraId="6E8921C1" w14:textId="4C031160" w:rsidR="00B32507" w:rsidRPr="00564A93" w:rsidRDefault="00564A93" w:rsidP="00B32507">
      <w:pPr>
        <w:pStyle w:val="ListParagraph"/>
        <w:numPr>
          <w:ilvl w:val="0"/>
          <w:numId w:val="17"/>
        </w:numPr>
        <w:ind w:left="851" w:hanging="284"/>
        <w:rPr>
          <w:rFonts w:ascii="SimSun" w:hAnsi="SimSun"/>
          <w:b/>
          <w:szCs w:val="21"/>
        </w:rPr>
      </w:pPr>
      <w:r w:rsidRPr="00564A93">
        <w:rPr>
          <w:rFonts w:ascii="SimSun" w:hAnsi="SimSun" w:cs="Courier New" w:hint="eastAsia"/>
          <w:b/>
          <w:bCs/>
          <w:szCs w:val="21"/>
          <w:lang w:val="en-ID"/>
        </w:rPr>
        <w:t>至少要做两首音乐</w:t>
      </w:r>
    </w:p>
    <w:p w14:paraId="17EA03F7" w14:textId="70CE5ADC" w:rsidR="00B32507" w:rsidRDefault="00564A93" w:rsidP="00564A93">
      <w:pPr>
        <w:ind w:left="851"/>
      </w:pPr>
      <w:r>
        <w:rPr>
          <w:rFonts w:hint="eastAsia"/>
        </w:rPr>
        <w:t>准备两个音乐文件和游戏玩法。</w:t>
      </w:r>
    </w:p>
    <w:p w14:paraId="378093A6" w14:textId="77777777" w:rsidR="005D0C76" w:rsidRDefault="005D0C76" w:rsidP="00564A93">
      <w:pPr>
        <w:ind w:left="851"/>
      </w:pPr>
    </w:p>
    <w:p w14:paraId="577AAEAF" w14:textId="3A8DE671" w:rsidR="005D0C76" w:rsidRDefault="005D0C76" w:rsidP="005D0C76">
      <w:r>
        <w:rPr>
          <w:rFonts w:hint="eastAsia"/>
        </w:rPr>
        <w:t>在这个项目，我选择用</w:t>
      </w:r>
      <w:r>
        <w:rPr>
          <w:rFonts w:hint="eastAsia"/>
        </w:rPr>
        <w:t xml:space="preserve"> SFML</w:t>
      </w:r>
      <w:r>
        <w:t xml:space="preserve"> </w:t>
      </w:r>
      <w:r>
        <w:rPr>
          <w:rFonts w:hint="eastAsia"/>
        </w:rPr>
        <w:t>C++</w:t>
      </w:r>
      <w:r>
        <w:t xml:space="preserve"> </w:t>
      </w:r>
      <w:r>
        <w:rPr>
          <w:rFonts w:hint="eastAsia"/>
        </w:rPr>
        <w:t>的游戏框架</w:t>
      </w:r>
      <w:r>
        <w:t xml:space="preserve">, </w:t>
      </w:r>
      <w:r>
        <w:rPr>
          <w:rFonts w:hint="eastAsia"/>
        </w:rPr>
        <w:t>因为它已经包括所有的基本图形和其他游戏处理。</w:t>
      </w:r>
    </w:p>
    <w:p w14:paraId="15F540D1" w14:textId="54228ED8" w:rsidR="00F13178" w:rsidRDefault="00F13178" w:rsidP="00F13178"/>
    <w:p w14:paraId="1089A569" w14:textId="7F822BC3" w:rsidR="007E4188" w:rsidRDefault="00F13178" w:rsidP="007E4188">
      <w:pPr>
        <w:pStyle w:val="Heading1"/>
      </w:pPr>
      <w:r>
        <w:rPr>
          <w:rFonts w:hint="eastAsia"/>
        </w:rPr>
        <w:t>游戏设计</w:t>
      </w:r>
    </w:p>
    <w:p w14:paraId="3FD5C7B5" w14:textId="77777777" w:rsidR="007E4188" w:rsidRPr="007E4188" w:rsidRDefault="007E4188" w:rsidP="007E4188"/>
    <w:p w14:paraId="2530C0C9" w14:textId="7BE7A368" w:rsidR="007E4188" w:rsidRDefault="007E4188" w:rsidP="007E4188">
      <w:pPr>
        <w:pStyle w:val="Heading2"/>
      </w:pPr>
      <w:r>
        <w:rPr>
          <w:rFonts w:hint="eastAsia"/>
        </w:rPr>
        <w:t>游戏代码基本结构</w:t>
      </w:r>
    </w:p>
    <w:p w14:paraId="0074BA7B" w14:textId="77777777" w:rsidR="007E4188" w:rsidRPr="007E4188" w:rsidRDefault="007E4188" w:rsidP="007E4188"/>
    <w:p w14:paraId="5C6CAE91" w14:textId="44945CEA" w:rsidR="00FF1715" w:rsidRDefault="00FF1715" w:rsidP="00DF72BC">
      <w:r>
        <w:rPr>
          <w:rFonts w:hint="eastAsia"/>
        </w:rPr>
        <w:t>每个游戏的代码能分成有些基本的重要部分：</w:t>
      </w:r>
    </w:p>
    <w:p w14:paraId="355E1E4F" w14:textId="72750D6E" w:rsidR="00FF1715" w:rsidRPr="00303CB7" w:rsidRDefault="00FF1715" w:rsidP="00FF1715">
      <w:pPr>
        <w:pStyle w:val="ListParagraph"/>
        <w:numPr>
          <w:ilvl w:val="0"/>
          <w:numId w:val="18"/>
        </w:numPr>
        <w:rPr>
          <w:b/>
        </w:rPr>
      </w:pPr>
      <w:r w:rsidRPr="00303CB7">
        <w:rPr>
          <w:rFonts w:hint="eastAsia"/>
          <w:b/>
        </w:rPr>
        <w:t>游戏窗口连续循环</w:t>
      </w:r>
    </w:p>
    <w:p w14:paraId="64B8373C" w14:textId="5C2C5E01" w:rsidR="00FF1715" w:rsidRPr="00FF1715" w:rsidRDefault="00FF1715" w:rsidP="00FF1715">
      <w:pPr>
        <w:ind w:left="709" w:firstLine="11"/>
        <w:rPr>
          <w:rFonts w:ascii="Courier New" w:hAnsi="Courier New" w:cs="Courier New"/>
          <w:sz w:val="20"/>
          <w:szCs w:val="20"/>
        </w:rPr>
      </w:pPr>
      <w:r>
        <w:rPr>
          <w:rFonts w:hint="eastAsia"/>
        </w:rPr>
        <w:t>在游戏的代码里面，我们平时能看到一个普通循环，写着“</w:t>
      </w:r>
      <w:r w:rsidRPr="00FF1715">
        <w:rPr>
          <w:rStyle w:val="CodeChar"/>
        </w:rPr>
        <w:t>while(window-&gt;</w:t>
      </w:r>
      <w:proofErr w:type="spellStart"/>
      <w:r w:rsidRPr="00FF1715">
        <w:rPr>
          <w:rStyle w:val="CodeChar"/>
        </w:rPr>
        <w:t>isOpen</w:t>
      </w:r>
      <w:proofErr w:type="spellEnd"/>
      <w:r w:rsidRPr="00FF1715">
        <w:rPr>
          <w:rStyle w:val="CodeChar"/>
        </w:rPr>
        <w:t>())”</w:t>
      </w:r>
      <w:r>
        <w:rPr>
          <w:rStyle w:val="CodeChar"/>
          <w:rFonts w:hint="eastAsia"/>
        </w:rPr>
        <w:t>。这个是游戏无限的循环，就是让游戏连续地通过改变。在这个循环，代码会更新游戏的数据和输出更新的结果，并且渲染任何图形。在循环里也能接受输入。</w:t>
      </w:r>
    </w:p>
    <w:p w14:paraId="1664348A" w14:textId="79621D78" w:rsidR="00FF1715" w:rsidRPr="00303CB7" w:rsidRDefault="00FF1715" w:rsidP="00FF1715">
      <w:pPr>
        <w:pStyle w:val="ListParagraph"/>
        <w:numPr>
          <w:ilvl w:val="0"/>
          <w:numId w:val="18"/>
        </w:numPr>
        <w:rPr>
          <w:b/>
        </w:rPr>
      </w:pPr>
      <w:r w:rsidRPr="00303CB7">
        <w:rPr>
          <w:rFonts w:hint="eastAsia"/>
          <w:b/>
        </w:rPr>
        <w:t>更新</w:t>
      </w:r>
      <w:r w:rsidRPr="00303CB7">
        <w:rPr>
          <w:b/>
        </w:rPr>
        <w:t xml:space="preserve"> </w:t>
      </w:r>
      <w:r w:rsidRPr="00303CB7">
        <w:rPr>
          <w:rFonts w:hint="eastAsia"/>
          <w:b/>
        </w:rPr>
        <w:t>（</w:t>
      </w:r>
      <w:r w:rsidRPr="00303CB7">
        <w:rPr>
          <w:b/>
        </w:rPr>
        <w:t>Update</w:t>
      </w:r>
      <w:r w:rsidRPr="00303CB7">
        <w:rPr>
          <w:rFonts w:hint="eastAsia"/>
          <w:b/>
        </w:rPr>
        <w:t>）</w:t>
      </w:r>
    </w:p>
    <w:p w14:paraId="44118505" w14:textId="5DD1D6BB" w:rsidR="00303CB7" w:rsidRDefault="00303CB7" w:rsidP="00303CB7">
      <w:pPr>
        <w:ind w:left="720"/>
      </w:pPr>
      <w:r>
        <w:rPr>
          <w:rFonts w:hint="eastAsia"/>
        </w:rPr>
        <w:t>每个游戏有主更新函数，就是为了更新任何在游戏里的改变。</w:t>
      </w:r>
    </w:p>
    <w:p w14:paraId="2CA3156E" w14:textId="5627B0BA" w:rsidR="00FF1715" w:rsidRPr="00303CB7" w:rsidRDefault="00FF1715" w:rsidP="00FF1715">
      <w:pPr>
        <w:pStyle w:val="ListParagraph"/>
        <w:numPr>
          <w:ilvl w:val="0"/>
          <w:numId w:val="18"/>
        </w:numPr>
        <w:rPr>
          <w:b/>
        </w:rPr>
      </w:pPr>
      <w:r w:rsidRPr="00303CB7">
        <w:rPr>
          <w:rFonts w:hint="eastAsia"/>
          <w:b/>
        </w:rPr>
        <w:t>渲染</w:t>
      </w:r>
      <w:r w:rsidRPr="00303CB7">
        <w:rPr>
          <w:rFonts w:hint="eastAsia"/>
          <w:b/>
        </w:rPr>
        <w:t xml:space="preserve"> </w:t>
      </w:r>
      <w:r w:rsidRPr="00303CB7">
        <w:rPr>
          <w:rFonts w:hint="eastAsia"/>
          <w:b/>
        </w:rPr>
        <w:t>（</w:t>
      </w:r>
      <w:r w:rsidRPr="00303CB7">
        <w:rPr>
          <w:b/>
        </w:rPr>
        <w:t>Render</w:t>
      </w:r>
      <w:r w:rsidRPr="00303CB7">
        <w:rPr>
          <w:rFonts w:hint="eastAsia"/>
          <w:b/>
        </w:rPr>
        <w:t>）</w:t>
      </w:r>
    </w:p>
    <w:p w14:paraId="4BB3C5E2" w14:textId="4D52A58D" w:rsidR="00303CB7" w:rsidRDefault="00303CB7" w:rsidP="00303CB7">
      <w:pPr>
        <w:ind w:left="720"/>
      </w:pPr>
      <w:r>
        <w:rPr>
          <w:rFonts w:hint="eastAsia"/>
        </w:rPr>
        <w:t>每个游戏也有主渲染的函数，就是为了连续地渲染任何游戏的图形，而且渲染更新函数结果的图形。</w:t>
      </w:r>
    </w:p>
    <w:p w14:paraId="44C551B5" w14:textId="76A5F640" w:rsidR="00FF1715" w:rsidRPr="00303CB7" w:rsidRDefault="00FF1715" w:rsidP="00FF1715">
      <w:pPr>
        <w:pStyle w:val="ListParagraph"/>
        <w:numPr>
          <w:ilvl w:val="0"/>
          <w:numId w:val="18"/>
        </w:numPr>
        <w:rPr>
          <w:b/>
        </w:rPr>
      </w:pPr>
      <w:r w:rsidRPr="00303CB7">
        <w:rPr>
          <w:rFonts w:hint="eastAsia"/>
          <w:b/>
        </w:rPr>
        <w:t>事件轮询</w:t>
      </w:r>
      <w:r w:rsidRPr="00303CB7">
        <w:rPr>
          <w:rFonts w:hint="eastAsia"/>
          <w:b/>
        </w:rPr>
        <w:t xml:space="preserve"> </w:t>
      </w:r>
      <w:r w:rsidRPr="00303CB7">
        <w:rPr>
          <w:rFonts w:hint="eastAsia"/>
          <w:b/>
        </w:rPr>
        <w:t>（</w:t>
      </w:r>
      <w:r w:rsidRPr="00303CB7">
        <w:rPr>
          <w:rFonts w:hint="eastAsia"/>
          <w:b/>
        </w:rPr>
        <w:t>Event</w:t>
      </w:r>
      <w:r w:rsidRPr="00303CB7">
        <w:rPr>
          <w:b/>
        </w:rPr>
        <w:t xml:space="preserve"> </w:t>
      </w:r>
      <w:r w:rsidRPr="00303CB7">
        <w:rPr>
          <w:rFonts w:hint="eastAsia"/>
          <w:b/>
        </w:rPr>
        <w:t>Polling</w:t>
      </w:r>
      <w:r w:rsidRPr="00303CB7">
        <w:rPr>
          <w:rFonts w:hint="eastAsia"/>
          <w:b/>
        </w:rPr>
        <w:t>）</w:t>
      </w:r>
    </w:p>
    <w:p w14:paraId="57E4E1E5" w14:textId="0ABAF989" w:rsidR="00303CB7" w:rsidRDefault="00CC2D70" w:rsidP="00303CB7">
      <w:pPr>
        <w:ind w:left="720"/>
      </w:pPr>
      <w:r>
        <w:rPr>
          <w:rFonts w:hint="eastAsia"/>
        </w:rPr>
        <w:t>最后，每个游戏有主事件轮询的函数，就是为了按照用户的输入（键盘事件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鼠标事件等等）。</w:t>
      </w:r>
    </w:p>
    <w:p w14:paraId="3D673621" w14:textId="3B945778" w:rsidR="00CC2D70" w:rsidRDefault="00CC2D70" w:rsidP="00CC2D70"/>
    <w:p w14:paraId="681232AD" w14:textId="77777777" w:rsidR="007E4188" w:rsidRDefault="00CC2D70" w:rsidP="00CC2D70">
      <w:r>
        <w:rPr>
          <w:rFonts w:hint="eastAsia"/>
        </w:rPr>
        <w:t>这四个原则组成任何游戏的基本结构。它们互相影响，并且一起工作的。在太鼓达人游戏，一个基本的例子是鼓面的移动。为了指定不同颜色鼓面的位置，我们有</w:t>
      </w:r>
      <w:proofErr w:type="spellStart"/>
      <w:r w:rsidRPr="00CC2D70">
        <w:rPr>
          <w:rStyle w:val="CodeChar"/>
        </w:rPr>
        <w:t>setPosition</w:t>
      </w:r>
      <w:proofErr w:type="spellEnd"/>
      <w:r w:rsidRPr="00CC2D70">
        <w:rPr>
          <w:rStyle w:val="CodeChar"/>
        </w:rPr>
        <w:t>()</w:t>
      </w:r>
      <w:r>
        <w:rPr>
          <w:rFonts w:hint="eastAsia"/>
        </w:rPr>
        <w:t>的函数。在无限的循环，</w:t>
      </w:r>
      <w:proofErr w:type="spellStart"/>
      <w:r w:rsidRPr="007E4188">
        <w:rPr>
          <w:rStyle w:val="CodeChar"/>
        </w:rPr>
        <w:t>setPosition</w:t>
      </w:r>
      <w:proofErr w:type="spellEnd"/>
      <w:r w:rsidRPr="007E4188">
        <w:rPr>
          <w:rStyle w:val="CodeChar"/>
        </w:rPr>
        <w:t>()</w:t>
      </w:r>
      <w:r>
        <w:rPr>
          <w:rFonts w:hint="eastAsia"/>
        </w:rPr>
        <w:t>的函数是</w:t>
      </w:r>
      <w:r w:rsidR="007E4188">
        <w:rPr>
          <w:rFonts w:hint="eastAsia"/>
        </w:rPr>
        <w:t>放在“更新鼓面”的函数，</w:t>
      </w:r>
      <w:r w:rsidR="007E4188">
        <w:rPr>
          <w:rFonts w:hint="eastAsia"/>
        </w:rPr>
        <w:t xml:space="preserve"> </w:t>
      </w:r>
      <w:r w:rsidR="007E4188">
        <w:rPr>
          <w:rFonts w:hint="eastAsia"/>
        </w:rPr>
        <w:t>所以这个函数连续第指定鼓面的动态的位置。当鼓面的位置变的时候，“渲染鼓面”的函数能渲染鼓面的新位置和图形。</w:t>
      </w:r>
    </w:p>
    <w:p w14:paraId="004D066B" w14:textId="2DACC5F1" w:rsidR="00F13178" w:rsidRDefault="007E4188" w:rsidP="00F13178">
      <w:r>
        <w:rPr>
          <w:rFonts w:hint="eastAsia"/>
        </w:rPr>
        <w:lastRenderedPageBreak/>
        <w:t>最后，事件轮询函数可能接受为了打击鼓面的键盘输入。当接受输入后，更新鼓面的函数能删除被打击的鼓面数据。然后，渲染鼓面的函数停着渲染被删除的鼓面数据。</w:t>
      </w:r>
    </w:p>
    <w:p w14:paraId="4BC1D0DC" w14:textId="1415451F" w:rsidR="00F13178" w:rsidRDefault="007E4188" w:rsidP="007E4188">
      <w:pPr>
        <w:pStyle w:val="Heading2"/>
      </w:pPr>
      <w:r>
        <w:rPr>
          <w:rFonts w:hint="eastAsia"/>
        </w:rPr>
        <w:t>类设计</w:t>
      </w:r>
    </w:p>
    <w:p w14:paraId="0F097B20" w14:textId="58327C7A" w:rsidR="007E4188" w:rsidRDefault="007E4188" w:rsidP="007E4188"/>
    <w:p w14:paraId="5C56057F" w14:textId="0EAFBD6A" w:rsidR="007E4188" w:rsidRDefault="007E4188" w:rsidP="00EA6B93">
      <w:pPr>
        <w:rPr>
          <w:rStyle w:val="CodeChar"/>
        </w:rPr>
      </w:pPr>
      <w:r>
        <w:rPr>
          <w:rFonts w:hint="eastAsia"/>
        </w:rPr>
        <w:t>在我的代码里，我打算生成四个主头</w:t>
      </w:r>
      <w:r w:rsidR="00EA6B93">
        <w:rPr>
          <w:rFonts w:hint="eastAsia"/>
        </w:rPr>
        <w:t>文件</w:t>
      </w:r>
      <w:r>
        <w:rPr>
          <w:rFonts w:hint="eastAsia"/>
        </w:rPr>
        <w:t>：</w:t>
      </w:r>
      <w:proofErr w:type="spellStart"/>
      <w:r w:rsidRPr="007E4188">
        <w:rPr>
          <w:rStyle w:val="CodeChar"/>
        </w:rPr>
        <w:t>State.h</w:t>
      </w:r>
      <w:proofErr w:type="spellEnd"/>
      <w:r w:rsidR="00EA6B93">
        <w:rPr>
          <w:rStyle w:val="CodeChar"/>
        </w:rPr>
        <w:t xml:space="preserve"> </w:t>
      </w:r>
      <w:r w:rsidR="00EA6B93">
        <w:rPr>
          <w:rStyle w:val="CodeChar"/>
          <w:rFonts w:hint="eastAsia"/>
        </w:rPr>
        <w:t>（状态）</w:t>
      </w:r>
      <w:r w:rsidRPr="007E4188">
        <w:rPr>
          <w:rStyle w:val="CodeChar"/>
        </w:rPr>
        <w:t xml:space="preserve">, </w:t>
      </w:r>
      <w:proofErr w:type="spellStart"/>
      <w:r w:rsidRPr="007E4188">
        <w:rPr>
          <w:rStyle w:val="CodeChar"/>
        </w:rPr>
        <w:t>Game.h</w:t>
      </w:r>
      <w:proofErr w:type="spellEnd"/>
      <w:r w:rsidR="00EA6B93">
        <w:rPr>
          <w:rStyle w:val="CodeChar"/>
        </w:rPr>
        <w:t xml:space="preserve"> </w:t>
      </w:r>
      <w:r w:rsidR="00EA6B93">
        <w:rPr>
          <w:rStyle w:val="CodeChar"/>
          <w:rFonts w:hint="eastAsia"/>
        </w:rPr>
        <w:t>（游戏）</w:t>
      </w:r>
      <w:r w:rsidRPr="007E4188">
        <w:rPr>
          <w:rStyle w:val="CodeChar"/>
        </w:rPr>
        <w:t xml:space="preserve">, </w:t>
      </w:r>
      <w:proofErr w:type="spellStart"/>
      <w:r w:rsidRPr="007E4188">
        <w:rPr>
          <w:rStyle w:val="CodeChar"/>
        </w:rPr>
        <w:t>Graphics.h</w:t>
      </w:r>
      <w:proofErr w:type="spellEnd"/>
      <w:r w:rsidR="00EA6B93">
        <w:rPr>
          <w:rStyle w:val="CodeChar"/>
        </w:rPr>
        <w:t xml:space="preserve"> </w:t>
      </w:r>
      <w:r w:rsidR="00EA6B93">
        <w:rPr>
          <w:rStyle w:val="CodeChar"/>
          <w:rFonts w:hint="eastAsia"/>
        </w:rPr>
        <w:t>（图形）</w:t>
      </w:r>
      <w:r w:rsidRPr="007E4188">
        <w:rPr>
          <w:rStyle w:val="CodeChar"/>
        </w:rPr>
        <w:t xml:space="preserve">, </w:t>
      </w:r>
      <w:proofErr w:type="spellStart"/>
      <w:r w:rsidRPr="007E4188">
        <w:rPr>
          <w:rStyle w:val="CodeChar"/>
        </w:rPr>
        <w:t>GameData.h</w:t>
      </w:r>
      <w:proofErr w:type="spellEnd"/>
      <w:r w:rsidR="00EA6B93">
        <w:rPr>
          <w:rStyle w:val="CodeChar"/>
        </w:rPr>
        <w:t xml:space="preserve"> </w:t>
      </w:r>
      <w:r w:rsidR="00EA6B93">
        <w:rPr>
          <w:rStyle w:val="CodeChar"/>
          <w:rFonts w:hint="eastAsia"/>
        </w:rPr>
        <w:t>（游戏数据）。</w:t>
      </w:r>
      <w:r w:rsidR="00EA6B93" w:rsidRPr="00EA6B93">
        <w:rPr>
          <w:rFonts w:hint="eastAsia"/>
        </w:rPr>
        <w:t>下面是每个头文件的内容规划和具体功能</w:t>
      </w:r>
      <w:r w:rsidR="00EA6B93">
        <w:rPr>
          <w:rStyle w:val="CodeChar"/>
          <w:rFonts w:hint="eastAsia"/>
        </w:rPr>
        <w:t>。</w:t>
      </w:r>
    </w:p>
    <w:p w14:paraId="07024FD9" w14:textId="77777777" w:rsidR="00EA6B93" w:rsidRDefault="00EA6B93" w:rsidP="00EA6B93">
      <w:pPr>
        <w:rPr>
          <w:rStyle w:val="CodeChar"/>
        </w:rPr>
      </w:pPr>
    </w:p>
    <w:p w14:paraId="1271D939" w14:textId="0CC29287" w:rsidR="00EA6B93" w:rsidRPr="007E4188" w:rsidRDefault="00EA6B93" w:rsidP="007E4188">
      <w:pPr>
        <w:pStyle w:val="Heading3"/>
      </w:pPr>
      <w:r>
        <w:rPr>
          <w:rFonts w:hint="eastAsia"/>
        </w:rPr>
        <w:t>游戏头文件</w:t>
      </w:r>
    </w:p>
    <w:p w14:paraId="163AEE8D" w14:textId="6DDE4753" w:rsidR="00EA6B93" w:rsidRDefault="00EA6B93" w:rsidP="00564A93"/>
    <w:p w14:paraId="03632C86" w14:textId="5AAD062B" w:rsidR="00EA6B93" w:rsidRDefault="00EA6B93" w:rsidP="00EA6B93">
      <w:r>
        <w:rPr>
          <w:rFonts w:hint="eastAsia"/>
        </w:rPr>
        <w:t>游戏头文件只包括游戏的游戏类，</w:t>
      </w:r>
      <w:r w:rsidRPr="00EA6B93">
        <w:rPr>
          <w:rStyle w:val="CodeChar"/>
          <w:rFonts w:hint="eastAsia"/>
        </w:rPr>
        <w:t>Game</w:t>
      </w:r>
      <w:r w:rsidRPr="00EA6B93">
        <w:rPr>
          <w:rStyle w:val="CodeChar"/>
        </w:rPr>
        <w:t xml:space="preserve"> class</w:t>
      </w:r>
      <w:r w:rsidR="005D0C76">
        <w:rPr>
          <w:rStyle w:val="CodeChar"/>
          <w:rFonts w:hint="eastAsia"/>
        </w:rPr>
        <w:t>，就是代码的主类</w:t>
      </w:r>
      <w:r>
        <w:rPr>
          <w:rFonts w:hint="eastAsia"/>
        </w:rPr>
        <w:t>。游戏类的主要功能是控制无限循环的状态，按照用户的任何输入（键盘，鼠标等）</w:t>
      </w:r>
      <w:r w:rsidR="00F40236">
        <w:rPr>
          <w:rFonts w:hint="eastAsia"/>
        </w:rPr>
        <w:t>，和包含游戏的主更新和渲染函数。</w:t>
      </w:r>
      <w:r w:rsidR="005D0C76">
        <w:rPr>
          <w:rFonts w:hint="eastAsia"/>
        </w:rPr>
        <w:t>下面是这个类的内容。</w:t>
      </w:r>
    </w:p>
    <w:p w14:paraId="47A20054" w14:textId="53178436" w:rsidR="005D0C76" w:rsidRDefault="005D0C76" w:rsidP="00EA6B93">
      <w:r>
        <w:rPr>
          <w:rFonts w:hint="eastAsia"/>
        </w:rPr>
        <w:t>SFML</w:t>
      </w:r>
      <w:r>
        <w:t xml:space="preserve"> </w:t>
      </w:r>
      <w:proofErr w:type="gramStart"/>
      <w:r>
        <w:rPr>
          <w:rFonts w:hint="eastAsia"/>
        </w:rPr>
        <w:t>框架的变量都有</w:t>
      </w:r>
      <w:r w:rsidR="000F5C7C">
        <w:rPr>
          <w:rFonts w:hint="eastAsia"/>
        </w:rPr>
        <w:t>“</w:t>
      </w:r>
      <w:proofErr w:type="gramEnd"/>
      <w:r w:rsidR="000F5C7C">
        <w:rPr>
          <w:rFonts w:hint="eastAsia"/>
        </w:rPr>
        <w:t>sf</w:t>
      </w:r>
      <w:r w:rsidR="000F5C7C">
        <w:t xml:space="preserve">::” </w:t>
      </w:r>
      <w:r w:rsidR="000F5C7C">
        <w:rPr>
          <w:rFonts w:hint="eastAsia"/>
        </w:rPr>
        <w:t>就是</w:t>
      </w:r>
      <w:r w:rsidR="000F5C7C">
        <w:rPr>
          <w:rFonts w:hint="eastAsia"/>
        </w:rPr>
        <w:t>SFML</w:t>
      </w:r>
      <w:r w:rsidR="000F5C7C">
        <w:rPr>
          <w:rFonts w:hint="eastAsia"/>
        </w:rPr>
        <w:t>的主类。</w:t>
      </w:r>
      <w:r>
        <w:rPr>
          <w:rFonts w:hint="eastAsia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D0C76" w14:paraId="48291152" w14:textId="77777777" w:rsidTr="000F5C7C">
        <w:tc>
          <w:tcPr>
            <w:tcW w:w="9350" w:type="dxa"/>
            <w:gridSpan w:val="3"/>
            <w:shd w:val="clear" w:color="auto" w:fill="E7E6E6" w:themeFill="background2"/>
          </w:tcPr>
          <w:p w14:paraId="1EF2041A" w14:textId="77777777" w:rsidR="000F5C7C" w:rsidRDefault="000F5C7C" w:rsidP="000F5C7C">
            <w:pPr>
              <w:jc w:val="center"/>
            </w:pPr>
          </w:p>
          <w:p w14:paraId="5DC37C12" w14:textId="797C0988" w:rsidR="000F5C7C" w:rsidRDefault="005D0C76" w:rsidP="000F5C7C">
            <w:pPr>
              <w:jc w:val="center"/>
              <w:rPr>
                <w:rStyle w:val="CodeChar"/>
                <w:b/>
              </w:rPr>
            </w:pPr>
            <w:r w:rsidRPr="000F5C7C">
              <w:rPr>
                <w:rStyle w:val="CodeChar"/>
                <w:rFonts w:hint="eastAsia"/>
                <w:b/>
              </w:rPr>
              <w:t>变量</w:t>
            </w:r>
            <w:r w:rsidR="000F5C7C">
              <w:rPr>
                <w:rStyle w:val="CodeChar"/>
                <w:rFonts w:hint="eastAsia"/>
                <w:b/>
              </w:rPr>
              <w:t xml:space="preserve"> </w:t>
            </w:r>
          </w:p>
          <w:p w14:paraId="343AA06C" w14:textId="6F063F9E" w:rsidR="000F5C7C" w:rsidRPr="000F5C7C" w:rsidRDefault="000F5C7C" w:rsidP="000F5C7C">
            <w:pPr>
              <w:jc w:val="center"/>
              <w:rPr>
                <w:rStyle w:val="CodeChar"/>
                <w:b/>
              </w:rPr>
            </w:pPr>
          </w:p>
        </w:tc>
      </w:tr>
      <w:tr w:rsidR="005D0C76" w14:paraId="582ACC3D" w14:textId="77777777" w:rsidTr="000F5C7C">
        <w:tc>
          <w:tcPr>
            <w:tcW w:w="3116" w:type="dxa"/>
            <w:shd w:val="clear" w:color="auto" w:fill="E7E6E6" w:themeFill="background2"/>
          </w:tcPr>
          <w:p w14:paraId="6A8A5891" w14:textId="0A8E711D" w:rsidR="005D0C76" w:rsidRDefault="005D0C76" w:rsidP="005D0C76">
            <w:pPr>
              <w:jc w:val="center"/>
              <w:rPr>
                <w:rStyle w:val="CodeChar"/>
              </w:rPr>
            </w:pPr>
            <w:r>
              <w:rPr>
                <w:rStyle w:val="CodeChar"/>
                <w:rFonts w:hint="eastAsia"/>
              </w:rPr>
              <w:t>名</w:t>
            </w:r>
          </w:p>
        </w:tc>
        <w:tc>
          <w:tcPr>
            <w:tcW w:w="3117" w:type="dxa"/>
            <w:shd w:val="clear" w:color="auto" w:fill="E7E6E6" w:themeFill="background2"/>
          </w:tcPr>
          <w:p w14:paraId="5874B473" w14:textId="56745785" w:rsidR="005D0C76" w:rsidRDefault="005D0C76" w:rsidP="005D0C76">
            <w:pPr>
              <w:jc w:val="center"/>
              <w:rPr>
                <w:rStyle w:val="CodeChar"/>
              </w:rPr>
            </w:pPr>
            <w:r>
              <w:rPr>
                <w:rStyle w:val="CodeChar"/>
                <w:rFonts w:hint="eastAsia"/>
              </w:rPr>
              <w:t>变量类型</w:t>
            </w:r>
          </w:p>
        </w:tc>
        <w:tc>
          <w:tcPr>
            <w:tcW w:w="3117" w:type="dxa"/>
            <w:shd w:val="clear" w:color="auto" w:fill="E7E6E6" w:themeFill="background2"/>
          </w:tcPr>
          <w:p w14:paraId="103B90B3" w14:textId="24A025EF" w:rsidR="005D0C76" w:rsidRDefault="005D0C76" w:rsidP="005D0C76">
            <w:pPr>
              <w:jc w:val="center"/>
              <w:rPr>
                <w:rStyle w:val="CodeChar"/>
              </w:rPr>
            </w:pPr>
            <w:r>
              <w:rPr>
                <w:rStyle w:val="CodeChar"/>
                <w:rFonts w:hint="eastAsia"/>
              </w:rPr>
              <w:t>功能</w:t>
            </w:r>
          </w:p>
        </w:tc>
      </w:tr>
      <w:tr w:rsidR="005D0C76" w14:paraId="74281375" w14:textId="77777777" w:rsidTr="005D0C76">
        <w:tc>
          <w:tcPr>
            <w:tcW w:w="3116" w:type="dxa"/>
          </w:tcPr>
          <w:p w14:paraId="7CEA1640" w14:textId="7D47D2E3" w:rsidR="005D0C76" w:rsidRPr="000F5C7C" w:rsidRDefault="005D0C76" w:rsidP="000F5C7C">
            <w:pPr>
              <w:pStyle w:val="Code"/>
              <w:rPr>
                <w:rStyle w:val="CodeChar"/>
                <w:rFonts w:ascii="Consolas" w:hAnsi="Consolas" w:cs="Consolas"/>
                <w:color w:val="000000"/>
                <w:sz w:val="19"/>
                <w:szCs w:val="19"/>
                <w:lang w:val="en-ID"/>
              </w:rPr>
            </w:pPr>
            <w:r>
              <w:rPr>
                <w:lang w:val="en-ID"/>
              </w:rPr>
              <w:t>window</w:t>
            </w:r>
          </w:p>
        </w:tc>
        <w:tc>
          <w:tcPr>
            <w:tcW w:w="3117" w:type="dxa"/>
          </w:tcPr>
          <w:p w14:paraId="3B648A24" w14:textId="79502743" w:rsidR="005D0C76" w:rsidRDefault="000F5C7C" w:rsidP="000F5C7C">
            <w:pPr>
              <w:pStyle w:val="Code"/>
              <w:rPr>
                <w:rStyle w:val="CodeChar"/>
              </w:rPr>
            </w:pPr>
            <w:r>
              <w:rPr>
                <w:rFonts w:hint="eastAsia"/>
                <w:lang w:val="en-ID"/>
              </w:rPr>
              <w:t>私有，</w:t>
            </w:r>
            <w:r w:rsidR="005D0C76">
              <w:rPr>
                <w:lang w:val="en-ID"/>
              </w:rPr>
              <w:t>sf::</w:t>
            </w:r>
            <w:proofErr w:type="spellStart"/>
            <w:r w:rsidR="005D0C76">
              <w:rPr>
                <w:color w:val="2B91AF"/>
                <w:lang w:val="en-ID"/>
              </w:rPr>
              <w:t>RenderWindow</w:t>
            </w:r>
            <w:proofErr w:type="spellEnd"/>
            <w:r>
              <w:rPr>
                <w:color w:val="2B91AF"/>
                <w:lang w:val="en-ID"/>
              </w:rPr>
              <w:t xml:space="preserve"> </w:t>
            </w:r>
            <w:r w:rsidR="005D0C76">
              <w:rPr>
                <w:lang w:val="en-ID"/>
              </w:rPr>
              <w:t>*</w:t>
            </w:r>
          </w:p>
        </w:tc>
        <w:tc>
          <w:tcPr>
            <w:tcW w:w="3117" w:type="dxa"/>
          </w:tcPr>
          <w:p w14:paraId="1B144858" w14:textId="0C4D2FF7" w:rsidR="005D0C76" w:rsidRDefault="000F5C7C" w:rsidP="00EA6B93">
            <w:pPr>
              <w:rPr>
                <w:rStyle w:val="CodeChar"/>
              </w:rPr>
            </w:pPr>
            <w:r>
              <w:rPr>
                <w:rStyle w:val="CodeChar"/>
                <w:rFonts w:hint="eastAsia"/>
              </w:rPr>
              <w:t>全游戏的主窗口界面。</w:t>
            </w:r>
          </w:p>
        </w:tc>
      </w:tr>
      <w:tr w:rsidR="005D0C76" w14:paraId="1C60F325" w14:textId="77777777" w:rsidTr="005D0C76">
        <w:tc>
          <w:tcPr>
            <w:tcW w:w="3116" w:type="dxa"/>
          </w:tcPr>
          <w:p w14:paraId="407F7840" w14:textId="40B866AD" w:rsidR="005D0C76" w:rsidRPr="000F5C7C" w:rsidRDefault="005D0C76" w:rsidP="000F5C7C">
            <w:pPr>
              <w:pStyle w:val="Code"/>
              <w:rPr>
                <w:rStyle w:val="CodeChar"/>
                <w:rFonts w:ascii="Consolas" w:hAnsi="Consolas" w:cs="Consolas"/>
                <w:color w:val="000000"/>
                <w:sz w:val="19"/>
                <w:szCs w:val="19"/>
                <w:lang w:val="en-ID"/>
              </w:rPr>
            </w:pPr>
            <w:proofErr w:type="spellStart"/>
            <w:r>
              <w:rPr>
                <w:lang w:val="en-ID"/>
              </w:rPr>
              <w:t>videoMode</w:t>
            </w:r>
            <w:proofErr w:type="spellEnd"/>
          </w:p>
        </w:tc>
        <w:tc>
          <w:tcPr>
            <w:tcW w:w="3117" w:type="dxa"/>
          </w:tcPr>
          <w:p w14:paraId="7534F5C1" w14:textId="554A838D" w:rsidR="005D0C76" w:rsidRDefault="000F5C7C" w:rsidP="000F5C7C">
            <w:pPr>
              <w:pStyle w:val="Code"/>
              <w:rPr>
                <w:rStyle w:val="CodeChar"/>
              </w:rPr>
            </w:pPr>
            <w:r>
              <w:rPr>
                <w:rFonts w:hint="eastAsia"/>
                <w:lang w:val="en-ID"/>
              </w:rPr>
              <w:t>私有，</w:t>
            </w:r>
            <w:r w:rsidR="005D0C76">
              <w:rPr>
                <w:lang w:val="en-ID"/>
              </w:rPr>
              <w:t>sf::</w:t>
            </w:r>
            <w:proofErr w:type="spellStart"/>
            <w:r w:rsidR="005D0C76">
              <w:rPr>
                <w:color w:val="2B91AF"/>
                <w:lang w:val="en-ID"/>
              </w:rPr>
              <w:t>VideoMode</w:t>
            </w:r>
            <w:proofErr w:type="spellEnd"/>
          </w:p>
        </w:tc>
        <w:tc>
          <w:tcPr>
            <w:tcW w:w="3117" w:type="dxa"/>
          </w:tcPr>
          <w:p w14:paraId="0BC4EA66" w14:textId="0EEE9524" w:rsidR="005D0C76" w:rsidRDefault="000F5C7C" w:rsidP="00EA6B93">
            <w:pPr>
              <w:rPr>
                <w:rStyle w:val="CodeChar"/>
              </w:rPr>
            </w:pPr>
            <w:r>
              <w:rPr>
                <w:rStyle w:val="CodeChar"/>
                <w:rFonts w:hint="eastAsia"/>
              </w:rPr>
              <w:t>为了指定窗口的基本配置，例如指定尺寸维度是</w:t>
            </w:r>
            <w:r>
              <w:rPr>
                <w:rStyle w:val="CodeChar"/>
                <w:rFonts w:hint="eastAsia"/>
              </w:rPr>
              <w:t xml:space="preserve"> </w:t>
            </w:r>
            <w:r>
              <w:rPr>
                <w:rStyle w:val="CodeChar"/>
              </w:rPr>
              <w:t>(</w:t>
            </w:r>
            <w:r>
              <w:rPr>
                <w:rStyle w:val="CodeChar"/>
                <w:rFonts w:hint="eastAsia"/>
              </w:rPr>
              <w:t>宽度</w:t>
            </w:r>
            <w:r>
              <w:rPr>
                <w:rStyle w:val="CodeChar"/>
                <w:rFonts w:hint="eastAsia"/>
              </w:rPr>
              <w:t>x</w:t>
            </w:r>
            <w:r>
              <w:rPr>
                <w:rStyle w:val="CodeChar"/>
                <w:rFonts w:hint="eastAsia"/>
              </w:rPr>
              <w:t>高度</w:t>
            </w:r>
            <w:r>
              <w:rPr>
                <w:rStyle w:val="CodeChar"/>
                <w:rFonts w:hint="eastAsia"/>
              </w:rPr>
              <w:t>)</w:t>
            </w:r>
            <w:r>
              <w:rPr>
                <w:rStyle w:val="CodeChar"/>
                <w:rFonts w:hint="eastAsia"/>
              </w:rPr>
              <w:t>：</w:t>
            </w:r>
            <w:r>
              <w:rPr>
                <w:rStyle w:val="CodeChar"/>
                <w:rFonts w:hint="eastAsia"/>
              </w:rPr>
              <w:t xml:space="preserve"> </w:t>
            </w:r>
            <w:r>
              <w:rPr>
                <w:rStyle w:val="CodeChar"/>
              </w:rPr>
              <w:t>1440 x 720px</w:t>
            </w:r>
            <w:r>
              <w:rPr>
                <w:rStyle w:val="CodeChar"/>
                <w:rFonts w:hint="eastAsia"/>
              </w:rPr>
              <w:t>。</w:t>
            </w:r>
          </w:p>
        </w:tc>
      </w:tr>
      <w:tr w:rsidR="005D0C76" w14:paraId="376CF3A4" w14:textId="77777777" w:rsidTr="005D0C76">
        <w:tc>
          <w:tcPr>
            <w:tcW w:w="3116" w:type="dxa"/>
          </w:tcPr>
          <w:p w14:paraId="4E5C8CBC" w14:textId="7CC58626" w:rsidR="005D0C76" w:rsidRPr="000F5C7C" w:rsidRDefault="005D0C76" w:rsidP="000F5C7C">
            <w:pPr>
              <w:pStyle w:val="Code"/>
              <w:rPr>
                <w:rStyle w:val="CodeChar"/>
                <w:rFonts w:ascii="Consolas" w:hAnsi="Consolas" w:cs="Consolas"/>
                <w:color w:val="000000"/>
                <w:sz w:val="19"/>
                <w:szCs w:val="19"/>
                <w:lang w:val="en-ID"/>
              </w:rPr>
            </w:pPr>
            <w:proofErr w:type="spellStart"/>
            <w:r>
              <w:rPr>
                <w:lang w:val="en-ID"/>
              </w:rPr>
              <w:t>sfEvent</w:t>
            </w:r>
            <w:proofErr w:type="spellEnd"/>
          </w:p>
        </w:tc>
        <w:tc>
          <w:tcPr>
            <w:tcW w:w="3117" w:type="dxa"/>
          </w:tcPr>
          <w:p w14:paraId="4F8FEE46" w14:textId="31394461" w:rsidR="005D0C76" w:rsidRDefault="000F5C7C" w:rsidP="000F5C7C">
            <w:pPr>
              <w:pStyle w:val="Code"/>
              <w:rPr>
                <w:rStyle w:val="CodeChar"/>
              </w:rPr>
            </w:pPr>
            <w:r>
              <w:rPr>
                <w:rFonts w:hint="eastAsia"/>
                <w:lang w:val="en-ID"/>
              </w:rPr>
              <w:t>私有，</w:t>
            </w:r>
            <w:r>
              <w:rPr>
                <w:lang w:val="en-ID"/>
              </w:rPr>
              <w:t>sf::</w:t>
            </w:r>
            <w:r>
              <w:rPr>
                <w:color w:val="2B91AF"/>
                <w:lang w:val="en-ID"/>
              </w:rPr>
              <w:t>Event</w:t>
            </w:r>
          </w:p>
        </w:tc>
        <w:tc>
          <w:tcPr>
            <w:tcW w:w="3117" w:type="dxa"/>
          </w:tcPr>
          <w:p w14:paraId="5FB4D56F" w14:textId="4F3CD49E" w:rsidR="005D0C76" w:rsidRDefault="000F5C7C" w:rsidP="00EA6B93">
            <w:pPr>
              <w:rPr>
                <w:rStyle w:val="CodeChar"/>
              </w:rPr>
            </w:pPr>
            <w:r>
              <w:rPr>
                <w:rStyle w:val="CodeChar"/>
                <w:rFonts w:hint="eastAsia"/>
              </w:rPr>
              <w:t>输入事件</w:t>
            </w:r>
          </w:p>
        </w:tc>
      </w:tr>
      <w:tr w:rsidR="005D0C76" w14:paraId="2A97770F" w14:textId="77777777" w:rsidTr="005D0C76">
        <w:tc>
          <w:tcPr>
            <w:tcW w:w="3116" w:type="dxa"/>
          </w:tcPr>
          <w:p w14:paraId="73F1F4D1" w14:textId="03F68DD7" w:rsidR="005D0C76" w:rsidRPr="000F5C7C" w:rsidRDefault="005D0C76" w:rsidP="000F5C7C">
            <w:pPr>
              <w:pStyle w:val="Code"/>
              <w:rPr>
                <w:rStyle w:val="CodeChar"/>
                <w:rFonts w:ascii="Consolas" w:hAnsi="Consolas" w:cs="Consolas"/>
                <w:color w:val="000000"/>
                <w:sz w:val="19"/>
                <w:szCs w:val="19"/>
                <w:lang w:val="en-ID"/>
              </w:rPr>
            </w:pPr>
            <w:r>
              <w:rPr>
                <w:lang w:val="en-ID"/>
              </w:rPr>
              <w:t>dt</w:t>
            </w:r>
          </w:p>
        </w:tc>
        <w:tc>
          <w:tcPr>
            <w:tcW w:w="3117" w:type="dxa"/>
          </w:tcPr>
          <w:p w14:paraId="2449EFB0" w14:textId="445283E1" w:rsidR="005D0C76" w:rsidRDefault="000F5C7C" w:rsidP="000F5C7C">
            <w:pPr>
              <w:pStyle w:val="Code"/>
              <w:rPr>
                <w:rStyle w:val="CodeChar"/>
              </w:rPr>
            </w:pPr>
            <w:r>
              <w:rPr>
                <w:rFonts w:hint="eastAsia"/>
                <w:lang w:val="en-ID"/>
              </w:rPr>
              <w:t>私有，</w:t>
            </w:r>
            <w:r>
              <w:rPr>
                <w:color w:val="0000FF"/>
                <w:lang w:val="en-ID"/>
              </w:rPr>
              <w:t>float</w:t>
            </w:r>
          </w:p>
        </w:tc>
        <w:tc>
          <w:tcPr>
            <w:tcW w:w="3117" w:type="dxa"/>
          </w:tcPr>
          <w:p w14:paraId="437CECDB" w14:textId="4FA21AC1" w:rsidR="005D0C76" w:rsidRDefault="000F5C7C" w:rsidP="00EA6B93">
            <w:pPr>
              <w:rPr>
                <w:rStyle w:val="CodeChar"/>
              </w:rPr>
            </w:pPr>
            <w:proofErr w:type="spellStart"/>
            <w:r>
              <w:rPr>
                <w:rStyle w:val="CodeChar"/>
              </w:rPr>
              <w:t>deltaTime</w:t>
            </w:r>
            <w:proofErr w:type="spellEnd"/>
            <w:r>
              <w:rPr>
                <w:rStyle w:val="CodeChar"/>
                <w:rFonts w:hint="eastAsia"/>
              </w:rPr>
              <w:t>的时间，</w:t>
            </w:r>
            <w:r w:rsidRPr="000F5C7C">
              <w:rPr>
                <w:rStyle w:val="CodeChar"/>
                <w:rFonts w:hint="eastAsia"/>
              </w:rPr>
              <w:t>为不同的</w:t>
            </w:r>
            <w:r w:rsidRPr="000F5C7C">
              <w:rPr>
                <w:rStyle w:val="CodeChar"/>
                <w:rFonts w:hint="eastAsia"/>
              </w:rPr>
              <w:t xml:space="preserve"> CPU </w:t>
            </w:r>
            <w:r w:rsidRPr="000F5C7C">
              <w:rPr>
                <w:rStyle w:val="CodeChar"/>
                <w:rFonts w:hint="eastAsia"/>
              </w:rPr>
              <w:t>保持恒定的帧率</w:t>
            </w:r>
          </w:p>
        </w:tc>
      </w:tr>
      <w:tr w:rsidR="000F5C7C" w14:paraId="69999717" w14:textId="77777777" w:rsidTr="005D0C76">
        <w:tc>
          <w:tcPr>
            <w:tcW w:w="3116" w:type="dxa"/>
          </w:tcPr>
          <w:p w14:paraId="0FBF4AB3" w14:textId="74311EF8" w:rsidR="000F5C7C" w:rsidRDefault="000F5C7C" w:rsidP="000F5C7C">
            <w:pPr>
              <w:pStyle w:val="Code"/>
              <w:rPr>
                <w:rStyle w:val="CodeChar"/>
              </w:rPr>
            </w:pPr>
            <w:proofErr w:type="spellStart"/>
            <w:r>
              <w:rPr>
                <w:lang w:val="en-ID"/>
              </w:rPr>
              <w:t>dtClock</w:t>
            </w:r>
            <w:proofErr w:type="spellEnd"/>
          </w:p>
        </w:tc>
        <w:tc>
          <w:tcPr>
            <w:tcW w:w="3117" w:type="dxa"/>
          </w:tcPr>
          <w:p w14:paraId="38A17D1C" w14:textId="30614F75" w:rsidR="000F5C7C" w:rsidRDefault="000F5C7C" w:rsidP="000F5C7C">
            <w:pPr>
              <w:pStyle w:val="Code"/>
              <w:rPr>
                <w:rStyle w:val="CodeChar"/>
              </w:rPr>
            </w:pPr>
            <w:r>
              <w:rPr>
                <w:rFonts w:hint="eastAsia"/>
                <w:lang w:val="en-ID"/>
              </w:rPr>
              <w:t>私有，</w:t>
            </w:r>
            <w:r>
              <w:rPr>
                <w:lang w:val="en-ID"/>
              </w:rPr>
              <w:t>sf::</w:t>
            </w:r>
            <w:r>
              <w:rPr>
                <w:color w:val="2B91AF"/>
                <w:lang w:val="en-ID"/>
              </w:rPr>
              <w:t>Clock</w:t>
            </w:r>
          </w:p>
        </w:tc>
        <w:tc>
          <w:tcPr>
            <w:tcW w:w="3117" w:type="dxa"/>
          </w:tcPr>
          <w:p w14:paraId="26496AF9" w14:textId="6053397B" w:rsidR="000F5C7C" w:rsidRDefault="000F5C7C" w:rsidP="000F5C7C">
            <w:pPr>
              <w:rPr>
                <w:rStyle w:val="CodeChar"/>
              </w:rPr>
            </w:pPr>
            <w:proofErr w:type="spellStart"/>
            <w:r>
              <w:rPr>
                <w:rStyle w:val="CodeChar"/>
              </w:rPr>
              <w:t>deltaTime</w:t>
            </w:r>
            <w:proofErr w:type="spellEnd"/>
            <w:r>
              <w:rPr>
                <w:rStyle w:val="CodeChar"/>
              </w:rPr>
              <w:t xml:space="preserve"> </w:t>
            </w:r>
            <w:r>
              <w:rPr>
                <w:rStyle w:val="CodeChar"/>
                <w:rFonts w:hint="eastAsia"/>
              </w:rPr>
              <w:t>钟</w:t>
            </w:r>
          </w:p>
        </w:tc>
      </w:tr>
    </w:tbl>
    <w:p w14:paraId="2A0B645E" w14:textId="77777777" w:rsidR="005D0C76" w:rsidRPr="00EA6B93" w:rsidRDefault="005D0C76" w:rsidP="00EA6B93">
      <w:pPr>
        <w:rPr>
          <w:rStyle w:val="CodeCha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02"/>
        <w:gridCol w:w="3071"/>
        <w:gridCol w:w="3177"/>
      </w:tblGrid>
      <w:tr w:rsidR="000F5C7C" w:rsidRPr="000F5C7C" w14:paraId="036F7D34" w14:textId="77777777" w:rsidTr="00D86B7E">
        <w:tc>
          <w:tcPr>
            <w:tcW w:w="9350" w:type="dxa"/>
            <w:gridSpan w:val="3"/>
            <w:shd w:val="clear" w:color="auto" w:fill="E7E6E6" w:themeFill="background2"/>
          </w:tcPr>
          <w:p w14:paraId="1658BF72" w14:textId="77777777" w:rsidR="000F5C7C" w:rsidRDefault="000F5C7C" w:rsidP="00D86B7E">
            <w:pPr>
              <w:jc w:val="center"/>
            </w:pPr>
          </w:p>
          <w:p w14:paraId="65B54716" w14:textId="6110B1E7" w:rsidR="000F5C7C" w:rsidRDefault="000F5C7C" w:rsidP="00D86B7E">
            <w:pPr>
              <w:jc w:val="center"/>
              <w:rPr>
                <w:rStyle w:val="CodeChar"/>
                <w:b/>
              </w:rPr>
            </w:pPr>
            <w:r>
              <w:rPr>
                <w:rStyle w:val="CodeChar"/>
                <w:rFonts w:hint="eastAsia"/>
                <w:b/>
              </w:rPr>
              <w:t>函数</w:t>
            </w:r>
          </w:p>
          <w:p w14:paraId="76750C8D" w14:textId="77777777" w:rsidR="000F5C7C" w:rsidRPr="000F5C7C" w:rsidRDefault="000F5C7C" w:rsidP="00D86B7E">
            <w:pPr>
              <w:jc w:val="center"/>
              <w:rPr>
                <w:rStyle w:val="CodeChar"/>
                <w:b/>
              </w:rPr>
            </w:pPr>
          </w:p>
        </w:tc>
      </w:tr>
      <w:tr w:rsidR="000F5C7C" w14:paraId="520E0994" w14:textId="77777777" w:rsidTr="00D86B7E">
        <w:tc>
          <w:tcPr>
            <w:tcW w:w="3116" w:type="dxa"/>
            <w:shd w:val="clear" w:color="auto" w:fill="E7E6E6" w:themeFill="background2"/>
          </w:tcPr>
          <w:p w14:paraId="6722F0A8" w14:textId="77777777" w:rsidR="000F5C7C" w:rsidRDefault="000F5C7C" w:rsidP="00D86B7E">
            <w:pPr>
              <w:jc w:val="center"/>
              <w:rPr>
                <w:rStyle w:val="CodeChar"/>
              </w:rPr>
            </w:pPr>
            <w:r>
              <w:rPr>
                <w:rStyle w:val="CodeChar"/>
                <w:rFonts w:hint="eastAsia"/>
              </w:rPr>
              <w:t>名</w:t>
            </w:r>
          </w:p>
        </w:tc>
        <w:tc>
          <w:tcPr>
            <w:tcW w:w="3117" w:type="dxa"/>
            <w:shd w:val="clear" w:color="auto" w:fill="E7E6E6" w:themeFill="background2"/>
          </w:tcPr>
          <w:p w14:paraId="427742C9" w14:textId="4DF3B194" w:rsidR="000F5C7C" w:rsidRDefault="000F5C7C" w:rsidP="00D86B7E">
            <w:pPr>
              <w:jc w:val="center"/>
              <w:rPr>
                <w:rStyle w:val="CodeChar"/>
              </w:rPr>
            </w:pPr>
            <w:r>
              <w:rPr>
                <w:rStyle w:val="CodeChar"/>
                <w:rFonts w:hint="eastAsia"/>
              </w:rPr>
              <w:t>返回类型</w:t>
            </w:r>
          </w:p>
        </w:tc>
        <w:tc>
          <w:tcPr>
            <w:tcW w:w="3117" w:type="dxa"/>
            <w:shd w:val="clear" w:color="auto" w:fill="E7E6E6" w:themeFill="background2"/>
          </w:tcPr>
          <w:p w14:paraId="7449E61E" w14:textId="77777777" w:rsidR="000F5C7C" w:rsidRDefault="000F5C7C" w:rsidP="00D86B7E">
            <w:pPr>
              <w:jc w:val="center"/>
              <w:rPr>
                <w:rStyle w:val="CodeChar"/>
              </w:rPr>
            </w:pPr>
            <w:r>
              <w:rPr>
                <w:rStyle w:val="CodeChar"/>
                <w:rFonts w:hint="eastAsia"/>
              </w:rPr>
              <w:t>功能</w:t>
            </w:r>
          </w:p>
        </w:tc>
      </w:tr>
      <w:tr w:rsidR="000F5C7C" w14:paraId="2DD0AC53" w14:textId="77777777" w:rsidTr="00D86B7E">
        <w:tc>
          <w:tcPr>
            <w:tcW w:w="3116" w:type="dxa"/>
          </w:tcPr>
          <w:p w14:paraId="7F925631" w14:textId="74975472" w:rsidR="000F5C7C" w:rsidRPr="00A823A4" w:rsidRDefault="000F5C7C" w:rsidP="00A823A4">
            <w:pPr>
              <w:pStyle w:val="Code"/>
              <w:rPr>
                <w:rStyle w:val="CodeChar"/>
              </w:rPr>
            </w:pPr>
            <w:proofErr w:type="gramStart"/>
            <w:r w:rsidRPr="00A823A4">
              <w:t>Game(</w:t>
            </w:r>
            <w:proofErr w:type="gramEnd"/>
            <w:r w:rsidRPr="00A823A4">
              <w:t>)</w:t>
            </w:r>
          </w:p>
        </w:tc>
        <w:tc>
          <w:tcPr>
            <w:tcW w:w="3117" w:type="dxa"/>
          </w:tcPr>
          <w:p w14:paraId="2C01976E" w14:textId="23DF2F65" w:rsidR="000F5C7C" w:rsidRDefault="00A823A4" w:rsidP="00D86B7E">
            <w:pPr>
              <w:pStyle w:val="Code"/>
              <w:rPr>
                <w:rStyle w:val="CodeChar"/>
              </w:rPr>
            </w:pPr>
            <w:r>
              <w:rPr>
                <w:rStyle w:val="CodeChar"/>
                <w:rFonts w:hint="eastAsia"/>
              </w:rPr>
              <w:t>公共</w:t>
            </w:r>
          </w:p>
        </w:tc>
        <w:tc>
          <w:tcPr>
            <w:tcW w:w="3117" w:type="dxa"/>
          </w:tcPr>
          <w:p w14:paraId="541B13BA" w14:textId="52FD6496" w:rsidR="000F5C7C" w:rsidRDefault="00A823A4" w:rsidP="00A823A4">
            <w:pPr>
              <w:rPr>
                <w:rStyle w:val="CodeChar"/>
              </w:rPr>
            </w:pPr>
            <w:r>
              <w:rPr>
                <w:rStyle w:val="CodeChar"/>
                <w:rFonts w:hint="eastAsia"/>
              </w:rPr>
              <w:t>构造函数，进行所有初始化的函数</w:t>
            </w:r>
          </w:p>
        </w:tc>
      </w:tr>
      <w:tr w:rsidR="000F5C7C" w14:paraId="2FB74718" w14:textId="77777777" w:rsidTr="00D86B7E">
        <w:tc>
          <w:tcPr>
            <w:tcW w:w="3116" w:type="dxa"/>
          </w:tcPr>
          <w:p w14:paraId="396FB941" w14:textId="6C8F9B0A" w:rsidR="000F5C7C" w:rsidRPr="00A823A4" w:rsidRDefault="000F5C7C" w:rsidP="00A823A4">
            <w:pPr>
              <w:pStyle w:val="Code"/>
              <w:rPr>
                <w:rStyle w:val="CodeChar"/>
              </w:rPr>
            </w:pPr>
            <w:r w:rsidRPr="00A823A4">
              <w:t>virtual ~</w:t>
            </w:r>
            <w:proofErr w:type="gramStart"/>
            <w:r w:rsidRPr="00A823A4">
              <w:t>Game(</w:t>
            </w:r>
            <w:proofErr w:type="gramEnd"/>
            <w:r w:rsidRPr="00A823A4">
              <w:t>)</w:t>
            </w:r>
          </w:p>
        </w:tc>
        <w:tc>
          <w:tcPr>
            <w:tcW w:w="3117" w:type="dxa"/>
          </w:tcPr>
          <w:p w14:paraId="0E22C8EF" w14:textId="51604229" w:rsidR="000F5C7C" w:rsidRDefault="00A823A4" w:rsidP="00D86B7E">
            <w:pPr>
              <w:pStyle w:val="Code"/>
              <w:rPr>
                <w:rStyle w:val="CodeChar"/>
              </w:rPr>
            </w:pPr>
            <w:r>
              <w:rPr>
                <w:rStyle w:val="CodeChar"/>
                <w:rFonts w:hint="eastAsia"/>
              </w:rPr>
              <w:t>公共</w:t>
            </w:r>
          </w:p>
        </w:tc>
        <w:tc>
          <w:tcPr>
            <w:tcW w:w="3117" w:type="dxa"/>
          </w:tcPr>
          <w:p w14:paraId="678335E4" w14:textId="3544C2CE" w:rsidR="000F5C7C" w:rsidRDefault="00A823A4" w:rsidP="00D86B7E">
            <w:pPr>
              <w:rPr>
                <w:rStyle w:val="CodeChar"/>
              </w:rPr>
            </w:pPr>
            <w:r>
              <w:rPr>
                <w:rStyle w:val="CodeChar"/>
                <w:rFonts w:hint="eastAsia"/>
              </w:rPr>
              <w:t>删除</w:t>
            </w:r>
          </w:p>
        </w:tc>
      </w:tr>
      <w:tr w:rsidR="00A823A4" w14:paraId="4995A7C5" w14:textId="77777777" w:rsidTr="00D86B7E">
        <w:tc>
          <w:tcPr>
            <w:tcW w:w="3116" w:type="dxa"/>
          </w:tcPr>
          <w:p w14:paraId="3DAD25B0" w14:textId="5C3BB1C3" w:rsidR="00A823A4" w:rsidRPr="00A823A4" w:rsidRDefault="00A823A4" w:rsidP="00A823A4">
            <w:pPr>
              <w:pStyle w:val="Code"/>
            </w:pPr>
            <w:proofErr w:type="spellStart"/>
            <w:proofErr w:type="gramStart"/>
            <w:r w:rsidRPr="00A823A4">
              <w:t>InitWindow</w:t>
            </w:r>
            <w:proofErr w:type="spellEnd"/>
            <w:r w:rsidRPr="00A823A4">
              <w:t>(</w:t>
            </w:r>
            <w:proofErr w:type="gramEnd"/>
            <w:r w:rsidRPr="00A823A4">
              <w:t>)</w:t>
            </w:r>
          </w:p>
        </w:tc>
        <w:tc>
          <w:tcPr>
            <w:tcW w:w="3117" w:type="dxa"/>
          </w:tcPr>
          <w:p w14:paraId="368B9BF1" w14:textId="736BBA58" w:rsidR="00A823A4" w:rsidRDefault="00A823A4" w:rsidP="00D86B7E">
            <w:pPr>
              <w:pStyle w:val="Code"/>
              <w:rPr>
                <w:rStyle w:val="CodeChar"/>
              </w:rPr>
            </w:pPr>
            <w:r>
              <w:rPr>
                <w:rStyle w:val="CodeChar"/>
                <w:rFonts w:hint="eastAsia"/>
              </w:rPr>
              <w:t>私有，</w:t>
            </w:r>
            <w:r>
              <w:rPr>
                <w:rStyle w:val="CodeChar"/>
                <w:rFonts w:hint="eastAsia"/>
              </w:rPr>
              <w:t>v</w:t>
            </w:r>
            <w:r>
              <w:rPr>
                <w:rStyle w:val="CodeChar"/>
              </w:rPr>
              <w:t>oid</w:t>
            </w:r>
          </w:p>
        </w:tc>
        <w:tc>
          <w:tcPr>
            <w:tcW w:w="3117" w:type="dxa"/>
          </w:tcPr>
          <w:p w14:paraId="24EA3F93" w14:textId="48236CD6" w:rsidR="00A823A4" w:rsidRDefault="00A823A4" w:rsidP="00D86B7E">
            <w:pPr>
              <w:rPr>
                <w:rStyle w:val="CodeChar"/>
              </w:rPr>
            </w:pPr>
            <w:r>
              <w:rPr>
                <w:rStyle w:val="CodeChar"/>
                <w:rFonts w:hint="eastAsia"/>
              </w:rPr>
              <w:t>初始化</w:t>
            </w:r>
            <w:r>
              <w:rPr>
                <w:rStyle w:val="CodeChar"/>
                <w:rFonts w:hint="eastAsia"/>
              </w:rPr>
              <w:t xml:space="preserve"> </w:t>
            </w:r>
            <w:proofErr w:type="spellStart"/>
            <w:r>
              <w:rPr>
                <w:rStyle w:val="CodeChar"/>
              </w:rPr>
              <w:t>videoMode</w:t>
            </w:r>
            <w:proofErr w:type="spellEnd"/>
            <w:r>
              <w:rPr>
                <w:rStyle w:val="CodeChar"/>
              </w:rPr>
              <w:t xml:space="preserve"> </w:t>
            </w:r>
            <w:r>
              <w:rPr>
                <w:rStyle w:val="CodeChar"/>
                <w:rFonts w:hint="eastAsia"/>
              </w:rPr>
              <w:t>和</w:t>
            </w:r>
            <w:r>
              <w:rPr>
                <w:rStyle w:val="CodeChar"/>
                <w:rFonts w:hint="eastAsia"/>
              </w:rPr>
              <w:t xml:space="preserve"> </w:t>
            </w:r>
            <w:r>
              <w:rPr>
                <w:rStyle w:val="CodeChar"/>
              </w:rPr>
              <w:t xml:space="preserve">window </w:t>
            </w:r>
            <w:r>
              <w:rPr>
                <w:rStyle w:val="CodeChar"/>
                <w:rFonts w:hint="eastAsia"/>
              </w:rPr>
              <w:t>的变量。</w:t>
            </w:r>
          </w:p>
        </w:tc>
      </w:tr>
      <w:tr w:rsidR="00A823A4" w14:paraId="3C83B9B7" w14:textId="77777777" w:rsidTr="00D86B7E">
        <w:tc>
          <w:tcPr>
            <w:tcW w:w="3116" w:type="dxa"/>
          </w:tcPr>
          <w:p w14:paraId="158EC719" w14:textId="791F6BAA" w:rsidR="00A823A4" w:rsidRPr="00A823A4" w:rsidRDefault="00A823A4" w:rsidP="00A823A4">
            <w:pPr>
              <w:pStyle w:val="Code"/>
            </w:pPr>
            <w:proofErr w:type="spellStart"/>
            <w:proofErr w:type="gramStart"/>
            <w:r w:rsidRPr="00A823A4">
              <w:t>InitStates</w:t>
            </w:r>
            <w:proofErr w:type="spellEnd"/>
            <w:r w:rsidRPr="00A823A4">
              <w:t>(</w:t>
            </w:r>
            <w:proofErr w:type="gramEnd"/>
            <w:r w:rsidRPr="00A823A4">
              <w:t>)</w:t>
            </w:r>
          </w:p>
        </w:tc>
        <w:tc>
          <w:tcPr>
            <w:tcW w:w="3117" w:type="dxa"/>
          </w:tcPr>
          <w:p w14:paraId="2178D9F5" w14:textId="36F68C66" w:rsidR="00A823A4" w:rsidRDefault="00A823A4" w:rsidP="00D86B7E">
            <w:pPr>
              <w:pStyle w:val="Code"/>
              <w:rPr>
                <w:rStyle w:val="CodeChar"/>
              </w:rPr>
            </w:pPr>
            <w:r>
              <w:rPr>
                <w:rStyle w:val="CodeChar"/>
                <w:rFonts w:hint="eastAsia"/>
              </w:rPr>
              <w:t>私有，</w:t>
            </w:r>
            <w:r>
              <w:rPr>
                <w:rStyle w:val="CodeChar"/>
                <w:rFonts w:hint="eastAsia"/>
              </w:rPr>
              <w:t>v</w:t>
            </w:r>
            <w:r>
              <w:rPr>
                <w:rStyle w:val="CodeChar"/>
              </w:rPr>
              <w:t>oid</w:t>
            </w:r>
          </w:p>
        </w:tc>
        <w:tc>
          <w:tcPr>
            <w:tcW w:w="3117" w:type="dxa"/>
          </w:tcPr>
          <w:p w14:paraId="344E579C" w14:textId="78B7EC2F" w:rsidR="00A823A4" w:rsidRDefault="00A823A4" w:rsidP="00D86B7E">
            <w:pPr>
              <w:rPr>
                <w:rStyle w:val="CodeChar"/>
              </w:rPr>
            </w:pPr>
            <w:r>
              <w:rPr>
                <w:rStyle w:val="CodeChar"/>
                <w:rFonts w:hint="eastAsia"/>
              </w:rPr>
              <w:t>初始化状态，为</w:t>
            </w:r>
            <w:r>
              <w:rPr>
                <w:rStyle w:val="CodeChar"/>
              </w:rPr>
              <w:t>states</w:t>
            </w:r>
            <w:r>
              <w:rPr>
                <w:rStyle w:val="CodeChar"/>
                <w:rFonts w:hint="eastAsia"/>
              </w:rPr>
              <w:t>的堆栈推新的状态。（状态的描述在下一个页）</w:t>
            </w:r>
          </w:p>
        </w:tc>
      </w:tr>
      <w:tr w:rsidR="000F5C7C" w14:paraId="62CBF850" w14:textId="77777777" w:rsidTr="00D86B7E">
        <w:tc>
          <w:tcPr>
            <w:tcW w:w="3116" w:type="dxa"/>
          </w:tcPr>
          <w:p w14:paraId="252F2056" w14:textId="45725331" w:rsidR="000F5C7C" w:rsidRPr="00A823A4" w:rsidRDefault="000F5C7C" w:rsidP="00A823A4">
            <w:pPr>
              <w:pStyle w:val="Code"/>
              <w:rPr>
                <w:rStyle w:val="CodeChar"/>
              </w:rPr>
            </w:pPr>
            <w:proofErr w:type="spellStart"/>
            <w:proofErr w:type="gramStart"/>
            <w:r w:rsidRPr="00A823A4">
              <w:t>updateDt</w:t>
            </w:r>
            <w:proofErr w:type="spellEnd"/>
            <w:r w:rsidRPr="00A823A4">
              <w:t>(</w:t>
            </w:r>
            <w:proofErr w:type="gramEnd"/>
            <w:r w:rsidRPr="00A823A4">
              <w:t>)</w:t>
            </w:r>
          </w:p>
        </w:tc>
        <w:tc>
          <w:tcPr>
            <w:tcW w:w="3117" w:type="dxa"/>
          </w:tcPr>
          <w:p w14:paraId="1BF85B10" w14:textId="109733D7" w:rsidR="000F5C7C" w:rsidRDefault="00A823A4" w:rsidP="00D86B7E">
            <w:pPr>
              <w:pStyle w:val="Code"/>
              <w:rPr>
                <w:rStyle w:val="CodeChar"/>
              </w:rPr>
            </w:pPr>
            <w:r>
              <w:rPr>
                <w:rStyle w:val="CodeChar"/>
                <w:rFonts w:hint="eastAsia"/>
              </w:rPr>
              <w:t>公共，</w:t>
            </w:r>
            <w:r>
              <w:rPr>
                <w:rStyle w:val="CodeChar"/>
                <w:rFonts w:hint="eastAsia"/>
              </w:rPr>
              <w:t>void</w:t>
            </w:r>
          </w:p>
        </w:tc>
        <w:tc>
          <w:tcPr>
            <w:tcW w:w="3117" w:type="dxa"/>
          </w:tcPr>
          <w:p w14:paraId="21CA23CB" w14:textId="76673175" w:rsidR="000F5C7C" w:rsidRDefault="00A823A4" w:rsidP="00D86B7E">
            <w:pPr>
              <w:rPr>
                <w:rStyle w:val="CodeChar"/>
              </w:rPr>
            </w:pPr>
            <w:r>
              <w:rPr>
                <w:rStyle w:val="CodeChar"/>
                <w:rFonts w:hint="eastAsia"/>
              </w:rPr>
              <w:t>更行</w:t>
            </w:r>
            <w:proofErr w:type="spellStart"/>
            <w:r>
              <w:rPr>
                <w:rStyle w:val="CodeChar"/>
                <w:rFonts w:hint="eastAsia"/>
              </w:rPr>
              <w:t>d</w:t>
            </w:r>
            <w:r>
              <w:rPr>
                <w:rStyle w:val="CodeChar"/>
              </w:rPr>
              <w:t>elta</w:t>
            </w:r>
            <w:r>
              <w:rPr>
                <w:rStyle w:val="CodeChar"/>
                <w:rFonts w:hint="eastAsia"/>
              </w:rPr>
              <w:t>Time</w:t>
            </w:r>
            <w:proofErr w:type="spellEnd"/>
            <w:r>
              <w:rPr>
                <w:rStyle w:val="CodeChar"/>
                <w:rFonts w:hint="eastAsia"/>
              </w:rPr>
              <w:t>值</w:t>
            </w:r>
          </w:p>
        </w:tc>
      </w:tr>
      <w:tr w:rsidR="00A823A4" w14:paraId="4F6DEB20" w14:textId="77777777" w:rsidTr="00D86B7E">
        <w:tc>
          <w:tcPr>
            <w:tcW w:w="3116" w:type="dxa"/>
          </w:tcPr>
          <w:p w14:paraId="4601FF89" w14:textId="4DEE5125" w:rsidR="00A823A4" w:rsidRPr="00A823A4" w:rsidRDefault="00A823A4" w:rsidP="00A823A4">
            <w:pPr>
              <w:pStyle w:val="Code"/>
              <w:rPr>
                <w:rStyle w:val="CodeChar"/>
              </w:rPr>
            </w:pPr>
            <w:proofErr w:type="spellStart"/>
            <w:proofErr w:type="gramStart"/>
            <w:r w:rsidRPr="00A823A4">
              <w:t>updateSFMLEvents</w:t>
            </w:r>
            <w:proofErr w:type="spellEnd"/>
            <w:r w:rsidRPr="00A823A4">
              <w:t>(</w:t>
            </w:r>
            <w:proofErr w:type="gramEnd"/>
            <w:r w:rsidRPr="00A823A4">
              <w:t>)</w:t>
            </w:r>
          </w:p>
        </w:tc>
        <w:tc>
          <w:tcPr>
            <w:tcW w:w="3117" w:type="dxa"/>
          </w:tcPr>
          <w:p w14:paraId="55B508E1" w14:textId="16FDCC95" w:rsidR="00A823A4" w:rsidRDefault="00A823A4" w:rsidP="00A823A4">
            <w:pPr>
              <w:pStyle w:val="Code"/>
              <w:rPr>
                <w:rStyle w:val="CodeChar"/>
              </w:rPr>
            </w:pPr>
            <w:r>
              <w:rPr>
                <w:rStyle w:val="CodeChar"/>
                <w:rFonts w:hint="eastAsia"/>
              </w:rPr>
              <w:t>公共，</w:t>
            </w:r>
            <w:r>
              <w:rPr>
                <w:rStyle w:val="CodeChar"/>
                <w:rFonts w:hint="eastAsia"/>
              </w:rPr>
              <w:t>void</w:t>
            </w:r>
          </w:p>
        </w:tc>
        <w:tc>
          <w:tcPr>
            <w:tcW w:w="3117" w:type="dxa"/>
          </w:tcPr>
          <w:p w14:paraId="1D227EF9" w14:textId="23FB5891" w:rsidR="00A823A4" w:rsidRDefault="00A823A4" w:rsidP="00A823A4">
            <w:pPr>
              <w:rPr>
                <w:rStyle w:val="CodeChar"/>
              </w:rPr>
            </w:pPr>
            <w:r>
              <w:rPr>
                <w:rStyle w:val="CodeChar"/>
                <w:rFonts w:hint="eastAsia"/>
              </w:rPr>
              <w:t>事件轮询的函数</w:t>
            </w:r>
          </w:p>
        </w:tc>
      </w:tr>
      <w:tr w:rsidR="00A823A4" w14:paraId="3AEA0449" w14:textId="77777777" w:rsidTr="00D86B7E">
        <w:tc>
          <w:tcPr>
            <w:tcW w:w="3116" w:type="dxa"/>
          </w:tcPr>
          <w:p w14:paraId="46E20E34" w14:textId="4AABEA2F" w:rsidR="00A823A4" w:rsidRPr="00A823A4" w:rsidRDefault="00A823A4" w:rsidP="00A823A4">
            <w:pPr>
              <w:pStyle w:val="Code"/>
              <w:rPr>
                <w:rStyle w:val="CodeChar"/>
              </w:rPr>
            </w:pPr>
            <w:proofErr w:type="gramStart"/>
            <w:r w:rsidRPr="00A823A4">
              <w:t>update(</w:t>
            </w:r>
            <w:proofErr w:type="gramEnd"/>
            <w:r w:rsidRPr="00A823A4">
              <w:t>)</w:t>
            </w:r>
          </w:p>
        </w:tc>
        <w:tc>
          <w:tcPr>
            <w:tcW w:w="3117" w:type="dxa"/>
          </w:tcPr>
          <w:p w14:paraId="6947CA16" w14:textId="382BE671" w:rsidR="00A823A4" w:rsidRDefault="00A823A4" w:rsidP="00A823A4">
            <w:pPr>
              <w:pStyle w:val="Code"/>
              <w:rPr>
                <w:rStyle w:val="CodeChar"/>
              </w:rPr>
            </w:pPr>
            <w:r>
              <w:rPr>
                <w:rStyle w:val="CodeChar"/>
                <w:rFonts w:hint="eastAsia"/>
              </w:rPr>
              <w:t>公共，</w:t>
            </w:r>
            <w:r>
              <w:rPr>
                <w:rStyle w:val="CodeChar"/>
                <w:rFonts w:hint="eastAsia"/>
              </w:rPr>
              <w:t>void</w:t>
            </w:r>
          </w:p>
        </w:tc>
        <w:tc>
          <w:tcPr>
            <w:tcW w:w="3117" w:type="dxa"/>
          </w:tcPr>
          <w:p w14:paraId="0220AF19" w14:textId="176640CD" w:rsidR="00A823A4" w:rsidRDefault="00A823A4" w:rsidP="00A823A4">
            <w:pPr>
              <w:rPr>
                <w:rStyle w:val="CodeChar"/>
              </w:rPr>
            </w:pPr>
            <w:r>
              <w:rPr>
                <w:rStyle w:val="CodeChar"/>
                <w:rFonts w:hint="eastAsia"/>
              </w:rPr>
              <w:t>主更新函数，所有状态的更新函数在这里进行的。</w:t>
            </w:r>
          </w:p>
        </w:tc>
      </w:tr>
      <w:tr w:rsidR="00A823A4" w14:paraId="7F1971B2" w14:textId="77777777" w:rsidTr="00D86B7E">
        <w:tc>
          <w:tcPr>
            <w:tcW w:w="3116" w:type="dxa"/>
          </w:tcPr>
          <w:p w14:paraId="260045B0" w14:textId="4043DC93" w:rsidR="00A823A4" w:rsidRPr="00A823A4" w:rsidRDefault="00A823A4" w:rsidP="00A823A4">
            <w:pPr>
              <w:pStyle w:val="Code"/>
            </w:pPr>
            <w:proofErr w:type="gramStart"/>
            <w:r w:rsidRPr="00A823A4">
              <w:lastRenderedPageBreak/>
              <w:t>render(</w:t>
            </w:r>
            <w:proofErr w:type="gramEnd"/>
            <w:r w:rsidRPr="00A823A4">
              <w:t>)</w:t>
            </w:r>
          </w:p>
        </w:tc>
        <w:tc>
          <w:tcPr>
            <w:tcW w:w="3117" w:type="dxa"/>
          </w:tcPr>
          <w:p w14:paraId="737E2FA6" w14:textId="07219970" w:rsidR="00A823A4" w:rsidRDefault="00A823A4" w:rsidP="00A823A4">
            <w:pPr>
              <w:pStyle w:val="Code"/>
              <w:rPr>
                <w:rStyle w:val="CodeChar"/>
              </w:rPr>
            </w:pPr>
            <w:r>
              <w:rPr>
                <w:rStyle w:val="CodeChar"/>
                <w:rFonts w:hint="eastAsia"/>
              </w:rPr>
              <w:t>公共，</w:t>
            </w:r>
            <w:r>
              <w:rPr>
                <w:rStyle w:val="CodeChar"/>
                <w:rFonts w:hint="eastAsia"/>
              </w:rPr>
              <w:t>void</w:t>
            </w:r>
          </w:p>
        </w:tc>
        <w:tc>
          <w:tcPr>
            <w:tcW w:w="3117" w:type="dxa"/>
          </w:tcPr>
          <w:p w14:paraId="4AF6F4C8" w14:textId="105E9098" w:rsidR="00A823A4" w:rsidRDefault="00A823A4" w:rsidP="00A823A4">
            <w:pPr>
              <w:rPr>
                <w:rStyle w:val="CodeChar"/>
              </w:rPr>
            </w:pPr>
            <w:r>
              <w:rPr>
                <w:rStyle w:val="CodeChar"/>
                <w:rFonts w:hint="eastAsia"/>
              </w:rPr>
              <w:t>主渲染函数，所有渲染的函数在这里进行的。</w:t>
            </w:r>
          </w:p>
        </w:tc>
      </w:tr>
      <w:tr w:rsidR="00A823A4" w14:paraId="09DAD624" w14:textId="77777777" w:rsidTr="00D86B7E">
        <w:tc>
          <w:tcPr>
            <w:tcW w:w="3116" w:type="dxa"/>
          </w:tcPr>
          <w:p w14:paraId="51A38681" w14:textId="0671C288" w:rsidR="00A823A4" w:rsidRPr="00A823A4" w:rsidRDefault="00A823A4" w:rsidP="00A823A4">
            <w:pPr>
              <w:pStyle w:val="Code"/>
            </w:pPr>
            <w:proofErr w:type="gramStart"/>
            <w:r w:rsidRPr="00A823A4">
              <w:t>run(</w:t>
            </w:r>
            <w:proofErr w:type="gramEnd"/>
            <w:r w:rsidRPr="00A823A4">
              <w:t>)</w:t>
            </w:r>
          </w:p>
        </w:tc>
        <w:tc>
          <w:tcPr>
            <w:tcW w:w="3117" w:type="dxa"/>
          </w:tcPr>
          <w:p w14:paraId="096BDA02" w14:textId="124670D3" w:rsidR="00A823A4" w:rsidRDefault="00A823A4" w:rsidP="00A823A4">
            <w:pPr>
              <w:pStyle w:val="Code"/>
              <w:rPr>
                <w:rStyle w:val="CodeChar"/>
              </w:rPr>
            </w:pPr>
            <w:r>
              <w:rPr>
                <w:rStyle w:val="CodeChar"/>
                <w:rFonts w:hint="eastAsia"/>
              </w:rPr>
              <w:t>公共，</w:t>
            </w:r>
            <w:r>
              <w:rPr>
                <w:rStyle w:val="CodeChar"/>
                <w:rFonts w:hint="eastAsia"/>
              </w:rPr>
              <w:t>void</w:t>
            </w:r>
          </w:p>
        </w:tc>
        <w:tc>
          <w:tcPr>
            <w:tcW w:w="3117" w:type="dxa"/>
          </w:tcPr>
          <w:p w14:paraId="09973BB9" w14:textId="05CF0318" w:rsidR="00A823A4" w:rsidRDefault="00A823A4" w:rsidP="00A823A4">
            <w:pPr>
              <w:rPr>
                <w:rStyle w:val="CodeChar"/>
              </w:rPr>
            </w:pPr>
            <w:r>
              <w:rPr>
                <w:rStyle w:val="CodeChar"/>
                <w:rFonts w:hint="eastAsia"/>
              </w:rPr>
              <w:t>进行游戏，使用无限循环</w:t>
            </w:r>
            <w:r>
              <w:rPr>
                <w:rStyle w:val="CodeChar"/>
                <w:rFonts w:hint="eastAsia"/>
              </w:rPr>
              <w:t xml:space="preserve"> </w:t>
            </w:r>
            <w:r>
              <w:rPr>
                <w:rStyle w:val="CodeChar"/>
                <w:rFonts w:hint="eastAsia"/>
              </w:rPr>
              <w:t>“</w:t>
            </w:r>
            <w:r>
              <w:rPr>
                <w:rStyle w:val="CodeChar"/>
                <w:rFonts w:hint="eastAsia"/>
              </w:rPr>
              <w:t>while</w:t>
            </w:r>
            <w:r>
              <w:rPr>
                <w:rStyle w:val="CodeChar"/>
              </w:rPr>
              <w:t>(</w:t>
            </w:r>
            <w:proofErr w:type="spellStart"/>
            <w:r>
              <w:rPr>
                <w:rStyle w:val="CodeChar"/>
              </w:rPr>
              <w:t>window.isOpen</w:t>
            </w:r>
            <w:proofErr w:type="spellEnd"/>
            <w:r>
              <w:rPr>
                <w:rStyle w:val="CodeChar"/>
              </w:rPr>
              <w:t>())”</w:t>
            </w:r>
          </w:p>
        </w:tc>
      </w:tr>
    </w:tbl>
    <w:p w14:paraId="3748658D" w14:textId="77777777" w:rsidR="00564A93" w:rsidRPr="00564A93" w:rsidRDefault="00564A93" w:rsidP="00564A93"/>
    <w:p w14:paraId="36AF5331" w14:textId="1AA70DB0" w:rsidR="00B32507" w:rsidRDefault="00B32507" w:rsidP="00D86B7E"/>
    <w:p w14:paraId="15C4C6F2" w14:textId="63331E45" w:rsidR="00D86B7E" w:rsidRDefault="00D86B7E" w:rsidP="00D86B7E">
      <w:pPr>
        <w:pStyle w:val="Heading3"/>
      </w:pPr>
      <w:r>
        <w:rPr>
          <w:rFonts w:hint="eastAsia"/>
        </w:rPr>
        <w:t>状态头文件</w:t>
      </w:r>
    </w:p>
    <w:p w14:paraId="3B1D2CB6" w14:textId="69490E51" w:rsidR="00D86B7E" w:rsidRDefault="00D86B7E" w:rsidP="00D86B7E"/>
    <w:p w14:paraId="56900BC1" w14:textId="672D932B" w:rsidR="00A8538B" w:rsidRDefault="00D86B7E" w:rsidP="00506A0F">
      <w:pPr>
        <w:rPr>
          <w:rStyle w:val="CodeChar"/>
        </w:rPr>
      </w:pPr>
      <w:r>
        <w:rPr>
          <w:rFonts w:hint="eastAsia"/>
        </w:rPr>
        <w:t>因为这个游戏使用几个画面（</w:t>
      </w:r>
      <w:r w:rsidRPr="00D86B7E">
        <w:rPr>
          <w:rFonts w:hint="eastAsia"/>
          <w:i/>
        </w:rPr>
        <w:t>s</w:t>
      </w:r>
      <w:r w:rsidRPr="00D86B7E">
        <w:rPr>
          <w:i/>
        </w:rPr>
        <w:t>creens</w:t>
      </w:r>
      <w:r w:rsidRPr="00D86B7E">
        <w:rPr>
          <w:rFonts w:hint="eastAsia"/>
          <w:i/>
        </w:rPr>
        <w:t>）</w:t>
      </w:r>
      <w:r>
        <w:rPr>
          <w:rFonts w:hint="eastAsia"/>
        </w:rPr>
        <w:t>的技术，这些画面能分成有些具体的状态。这部分使用面向对象程序设计的继承性。首先，我制作一个主状态类，叫</w:t>
      </w:r>
      <w:r>
        <w:rPr>
          <w:rFonts w:hint="eastAsia"/>
        </w:rPr>
        <w:t xml:space="preserve"> </w:t>
      </w:r>
      <w:r w:rsidR="00506A0F" w:rsidRPr="00506A0F">
        <w:rPr>
          <w:rStyle w:val="CodeChar"/>
          <w:rFonts w:hint="eastAsia"/>
        </w:rPr>
        <w:t>State</w:t>
      </w:r>
      <w:r w:rsidR="00506A0F" w:rsidRPr="00506A0F">
        <w:rPr>
          <w:rStyle w:val="CodeChar"/>
        </w:rPr>
        <w:t xml:space="preserve"> class</w:t>
      </w:r>
      <w:r w:rsidR="00506A0F">
        <w:rPr>
          <w:rStyle w:val="CodeChar"/>
          <w:rFonts w:hint="eastAsia"/>
        </w:rPr>
        <w:t>。</w:t>
      </w:r>
      <w:r w:rsidR="00A8538B">
        <w:rPr>
          <w:rStyle w:val="CodeChar"/>
          <w:rFonts w:hint="eastAsia"/>
        </w:rPr>
        <w:t>为了理解具体</w:t>
      </w:r>
      <w:r w:rsidR="00A8538B">
        <w:rPr>
          <w:rStyle w:val="CodeChar"/>
          <w:rFonts w:hint="eastAsia"/>
        </w:rPr>
        <w:t>State</w:t>
      </w:r>
      <w:r w:rsidR="00A8538B">
        <w:rPr>
          <w:rStyle w:val="CodeChar"/>
          <w:rFonts w:hint="eastAsia"/>
        </w:rPr>
        <w:t>类的逻辑，下面是</w:t>
      </w:r>
      <w:r w:rsidR="00A8538B">
        <w:rPr>
          <w:rStyle w:val="CodeChar"/>
          <w:rFonts w:hint="eastAsia"/>
        </w:rPr>
        <w:t>State</w:t>
      </w:r>
      <w:r w:rsidR="00A8538B">
        <w:rPr>
          <w:rStyle w:val="CodeChar"/>
          <w:rFonts w:hint="eastAsia"/>
        </w:rPr>
        <w:t>类的内容：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A8538B" w:rsidRPr="000F5C7C" w14:paraId="6E43FCE3" w14:textId="77777777" w:rsidTr="00B8690D">
        <w:tc>
          <w:tcPr>
            <w:tcW w:w="9350" w:type="dxa"/>
            <w:gridSpan w:val="3"/>
            <w:shd w:val="clear" w:color="auto" w:fill="E7E6E6" w:themeFill="background2"/>
          </w:tcPr>
          <w:p w14:paraId="7D41ADF5" w14:textId="77777777" w:rsidR="00A8538B" w:rsidRDefault="00A8538B" w:rsidP="00B8690D">
            <w:pPr>
              <w:jc w:val="center"/>
            </w:pPr>
          </w:p>
          <w:p w14:paraId="5BBB8F28" w14:textId="77777777" w:rsidR="00A8538B" w:rsidRDefault="00A8538B" w:rsidP="00B8690D">
            <w:pPr>
              <w:jc w:val="center"/>
              <w:rPr>
                <w:rStyle w:val="CodeChar"/>
                <w:b/>
              </w:rPr>
            </w:pPr>
            <w:r w:rsidRPr="000F5C7C">
              <w:rPr>
                <w:rStyle w:val="CodeChar"/>
                <w:rFonts w:hint="eastAsia"/>
                <w:b/>
              </w:rPr>
              <w:t>变量</w:t>
            </w:r>
            <w:r>
              <w:rPr>
                <w:rStyle w:val="CodeChar"/>
                <w:rFonts w:hint="eastAsia"/>
                <w:b/>
              </w:rPr>
              <w:t xml:space="preserve"> </w:t>
            </w:r>
          </w:p>
          <w:p w14:paraId="456FD4D0" w14:textId="77777777" w:rsidR="00A8538B" w:rsidRPr="000F5C7C" w:rsidRDefault="00A8538B" w:rsidP="00B8690D">
            <w:pPr>
              <w:jc w:val="center"/>
              <w:rPr>
                <w:rStyle w:val="CodeChar"/>
                <w:b/>
              </w:rPr>
            </w:pPr>
          </w:p>
        </w:tc>
      </w:tr>
      <w:tr w:rsidR="00A8538B" w14:paraId="2962580F" w14:textId="77777777" w:rsidTr="00B8690D">
        <w:tc>
          <w:tcPr>
            <w:tcW w:w="3116" w:type="dxa"/>
            <w:shd w:val="clear" w:color="auto" w:fill="E7E6E6" w:themeFill="background2"/>
          </w:tcPr>
          <w:p w14:paraId="41497BB0" w14:textId="77777777" w:rsidR="00A8538B" w:rsidRDefault="00A8538B" w:rsidP="00B8690D">
            <w:pPr>
              <w:jc w:val="center"/>
              <w:rPr>
                <w:rStyle w:val="CodeChar"/>
              </w:rPr>
            </w:pPr>
            <w:r>
              <w:rPr>
                <w:rStyle w:val="CodeChar"/>
                <w:rFonts w:hint="eastAsia"/>
              </w:rPr>
              <w:t>名</w:t>
            </w:r>
          </w:p>
        </w:tc>
        <w:tc>
          <w:tcPr>
            <w:tcW w:w="3117" w:type="dxa"/>
            <w:shd w:val="clear" w:color="auto" w:fill="E7E6E6" w:themeFill="background2"/>
          </w:tcPr>
          <w:p w14:paraId="3B1AE614" w14:textId="77777777" w:rsidR="00A8538B" w:rsidRDefault="00A8538B" w:rsidP="00B8690D">
            <w:pPr>
              <w:jc w:val="center"/>
              <w:rPr>
                <w:rStyle w:val="CodeChar"/>
              </w:rPr>
            </w:pPr>
            <w:r>
              <w:rPr>
                <w:rStyle w:val="CodeChar"/>
                <w:rFonts w:hint="eastAsia"/>
              </w:rPr>
              <w:t>变量类型</w:t>
            </w:r>
          </w:p>
        </w:tc>
        <w:tc>
          <w:tcPr>
            <w:tcW w:w="3117" w:type="dxa"/>
            <w:shd w:val="clear" w:color="auto" w:fill="E7E6E6" w:themeFill="background2"/>
          </w:tcPr>
          <w:p w14:paraId="11F970A0" w14:textId="77777777" w:rsidR="00A8538B" w:rsidRDefault="00A8538B" w:rsidP="00B8690D">
            <w:pPr>
              <w:jc w:val="center"/>
              <w:rPr>
                <w:rStyle w:val="CodeChar"/>
              </w:rPr>
            </w:pPr>
            <w:r>
              <w:rPr>
                <w:rStyle w:val="CodeChar"/>
                <w:rFonts w:hint="eastAsia"/>
              </w:rPr>
              <w:t>功能</w:t>
            </w:r>
          </w:p>
        </w:tc>
      </w:tr>
      <w:tr w:rsidR="00A8538B" w14:paraId="030D6E1F" w14:textId="77777777" w:rsidTr="00B8690D">
        <w:tc>
          <w:tcPr>
            <w:tcW w:w="3116" w:type="dxa"/>
          </w:tcPr>
          <w:p w14:paraId="33C63478" w14:textId="249F1D0B" w:rsidR="00131E6F" w:rsidRDefault="00131E6F" w:rsidP="00131E6F">
            <w:pPr>
              <w:pStyle w:val="Code"/>
              <w:rPr>
                <w:lang w:val="en-ID"/>
              </w:rPr>
            </w:pPr>
            <w:r>
              <w:rPr>
                <w:lang w:val="en-ID"/>
              </w:rPr>
              <w:t>states</w:t>
            </w:r>
          </w:p>
          <w:p w14:paraId="3CD8F830" w14:textId="27CEB96E" w:rsidR="00A8538B" w:rsidRPr="000F5C7C" w:rsidRDefault="00A8538B" w:rsidP="00131E6F">
            <w:pPr>
              <w:pStyle w:val="Code"/>
              <w:rPr>
                <w:rStyle w:val="CodeChar"/>
                <w:rFonts w:ascii="Consolas" w:hAnsi="Consolas" w:cs="Consolas"/>
                <w:color w:val="000000"/>
                <w:sz w:val="19"/>
                <w:szCs w:val="19"/>
                <w:lang w:val="en-ID"/>
              </w:rPr>
            </w:pPr>
          </w:p>
        </w:tc>
        <w:tc>
          <w:tcPr>
            <w:tcW w:w="3117" w:type="dxa"/>
          </w:tcPr>
          <w:p w14:paraId="6AB620E0" w14:textId="27D01DFA" w:rsidR="00A8538B" w:rsidRDefault="00131E6F" w:rsidP="00131E6F">
            <w:pPr>
              <w:pStyle w:val="Code"/>
              <w:rPr>
                <w:rStyle w:val="CodeChar"/>
              </w:rPr>
            </w:pPr>
            <w:proofErr w:type="gramStart"/>
            <w:r>
              <w:rPr>
                <w:lang w:val="en-ID"/>
              </w:rPr>
              <w:t>std::</w:t>
            </w:r>
            <w:proofErr w:type="gramEnd"/>
            <w:r>
              <w:rPr>
                <w:color w:val="2B91AF"/>
                <w:lang w:val="en-ID"/>
              </w:rPr>
              <w:t>stack</w:t>
            </w:r>
            <w:r>
              <w:rPr>
                <w:lang w:val="en-ID"/>
              </w:rPr>
              <w:t>&lt;</w:t>
            </w:r>
            <w:r>
              <w:rPr>
                <w:color w:val="2B91AF"/>
                <w:lang w:val="en-ID"/>
              </w:rPr>
              <w:t>State</w:t>
            </w:r>
            <w:r>
              <w:rPr>
                <w:lang w:val="en-ID"/>
              </w:rPr>
              <w:t>*&gt;*</w:t>
            </w:r>
          </w:p>
        </w:tc>
        <w:tc>
          <w:tcPr>
            <w:tcW w:w="3117" w:type="dxa"/>
          </w:tcPr>
          <w:p w14:paraId="6818309A" w14:textId="779DC0F7" w:rsidR="00A8538B" w:rsidRDefault="00407C88" w:rsidP="00B8690D">
            <w:pPr>
              <w:rPr>
                <w:rStyle w:val="CodeChar"/>
              </w:rPr>
            </w:pPr>
            <w:r>
              <w:rPr>
                <w:rStyle w:val="CodeChar"/>
                <w:rFonts w:hint="eastAsia"/>
              </w:rPr>
              <w:t>每个状态的具体类会有</w:t>
            </w:r>
            <w:r>
              <w:rPr>
                <w:rStyle w:val="CodeChar"/>
              </w:rPr>
              <w:t>state</w:t>
            </w:r>
            <w:r>
              <w:rPr>
                <w:rStyle w:val="CodeChar"/>
                <w:rFonts w:hint="eastAsia"/>
              </w:rPr>
              <w:t>堆栈的指针，因为每个状态类以后会推其他的状态类。</w:t>
            </w:r>
          </w:p>
        </w:tc>
      </w:tr>
      <w:tr w:rsidR="00A8538B" w14:paraId="1D039D89" w14:textId="77777777" w:rsidTr="00B8690D">
        <w:tc>
          <w:tcPr>
            <w:tcW w:w="3116" w:type="dxa"/>
          </w:tcPr>
          <w:p w14:paraId="4E87794A" w14:textId="0729F0C9" w:rsidR="00131E6F" w:rsidRDefault="00131E6F" w:rsidP="00131E6F">
            <w:pPr>
              <w:pStyle w:val="Code"/>
              <w:rPr>
                <w:lang w:val="en-ID"/>
              </w:rPr>
            </w:pPr>
            <w:r>
              <w:rPr>
                <w:lang w:val="en-ID"/>
              </w:rPr>
              <w:t>window</w:t>
            </w:r>
          </w:p>
          <w:p w14:paraId="35465D80" w14:textId="01ED2FF6" w:rsidR="00A8538B" w:rsidRPr="000F5C7C" w:rsidRDefault="00A8538B" w:rsidP="00131E6F">
            <w:pPr>
              <w:pStyle w:val="Code"/>
              <w:rPr>
                <w:rStyle w:val="CodeChar"/>
                <w:rFonts w:ascii="Consolas" w:hAnsi="Consolas" w:cs="Consolas"/>
                <w:color w:val="000000"/>
                <w:sz w:val="19"/>
                <w:szCs w:val="19"/>
                <w:lang w:val="en-ID"/>
              </w:rPr>
            </w:pPr>
          </w:p>
        </w:tc>
        <w:tc>
          <w:tcPr>
            <w:tcW w:w="3117" w:type="dxa"/>
          </w:tcPr>
          <w:p w14:paraId="677DC0DB" w14:textId="62C9CBC0" w:rsidR="00A8538B" w:rsidRDefault="00131E6F" w:rsidP="00131E6F">
            <w:pPr>
              <w:pStyle w:val="Code"/>
              <w:rPr>
                <w:rStyle w:val="CodeChar"/>
              </w:rPr>
            </w:pPr>
            <w:proofErr w:type="gramStart"/>
            <w:r>
              <w:rPr>
                <w:lang w:val="en-ID"/>
              </w:rPr>
              <w:t>sf::</w:t>
            </w:r>
            <w:proofErr w:type="spellStart"/>
            <w:proofErr w:type="gramEnd"/>
            <w:r>
              <w:rPr>
                <w:color w:val="2B91AF"/>
                <w:lang w:val="en-ID"/>
              </w:rPr>
              <w:t>RenderWindow</w:t>
            </w:r>
            <w:proofErr w:type="spellEnd"/>
            <w:r>
              <w:rPr>
                <w:lang w:val="en-ID"/>
              </w:rPr>
              <w:t>*</w:t>
            </w:r>
          </w:p>
        </w:tc>
        <w:tc>
          <w:tcPr>
            <w:tcW w:w="3117" w:type="dxa"/>
          </w:tcPr>
          <w:p w14:paraId="5E5C7BBB" w14:textId="6191F39A" w:rsidR="00A8538B" w:rsidRDefault="00407C88" w:rsidP="00B8690D">
            <w:pPr>
              <w:rPr>
                <w:rStyle w:val="CodeChar"/>
              </w:rPr>
            </w:pPr>
            <w:r>
              <w:rPr>
                <w:rStyle w:val="CodeChar"/>
                <w:rFonts w:hint="eastAsia"/>
              </w:rPr>
              <w:t>这个是窗口的指针，为了渲染的函数</w:t>
            </w:r>
          </w:p>
        </w:tc>
      </w:tr>
      <w:tr w:rsidR="00A8538B" w14:paraId="2433441E" w14:textId="77777777" w:rsidTr="00B8690D">
        <w:tc>
          <w:tcPr>
            <w:tcW w:w="3116" w:type="dxa"/>
          </w:tcPr>
          <w:p w14:paraId="77301937" w14:textId="6F0714ED" w:rsidR="00131E6F" w:rsidRDefault="00131E6F" w:rsidP="00131E6F">
            <w:pPr>
              <w:pStyle w:val="Code"/>
              <w:rPr>
                <w:lang w:val="en-ID"/>
              </w:rPr>
            </w:pPr>
            <w:r>
              <w:rPr>
                <w:lang w:val="en-ID"/>
              </w:rPr>
              <w:t>quit</w:t>
            </w:r>
          </w:p>
          <w:p w14:paraId="2EBF5A20" w14:textId="1A8F2F0B" w:rsidR="00A8538B" w:rsidRPr="000F5C7C" w:rsidRDefault="00A8538B" w:rsidP="00131E6F">
            <w:pPr>
              <w:pStyle w:val="Code"/>
              <w:rPr>
                <w:rStyle w:val="CodeChar"/>
                <w:rFonts w:ascii="Consolas" w:hAnsi="Consolas" w:cs="Consolas"/>
                <w:color w:val="000000"/>
                <w:sz w:val="19"/>
                <w:szCs w:val="19"/>
                <w:lang w:val="en-ID"/>
              </w:rPr>
            </w:pPr>
          </w:p>
        </w:tc>
        <w:tc>
          <w:tcPr>
            <w:tcW w:w="3117" w:type="dxa"/>
          </w:tcPr>
          <w:p w14:paraId="7DF150CB" w14:textId="6358FD8B" w:rsidR="00A8538B" w:rsidRDefault="00131E6F" w:rsidP="00131E6F">
            <w:pPr>
              <w:pStyle w:val="Code"/>
              <w:rPr>
                <w:rStyle w:val="CodeChar"/>
              </w:rPr>
            </w:pPr>
            <w:r>
              <w:rPr>
                <w:color w:val="0000FF"/>
                <w:lang w:val="en-ID"/>
              </w:rPr>
              <w:t>bool</w:t>
            </w:r>
          </w:p>
        </w:tc>
        <w:tc>
          <w:tcPr>
            <w:tcW w:w="3117" w:type="dxa"/>
          </w:tcPr>
          <w:p w14:paraId="2DB56D6A" w14:textId="4AD10C3A" w:rsidR="00A8538B" w:rsidRDefault="00407C88" w:rsidP="00B8690D">
            <w:pPr>
              <w:rPr>
                <w:rStyle w:val="CodeChar"/>
              </w:rPr>
            </w:pPr>
            <w:r>
              <w:rPr>
                <w:rStyle w:val="CodeChar"/>
                <w:rFonts w:hint="eastAsia"/>
              </w:rPr>
              <w:t>退出状态类的布尔值</w:t>
            </w:r>
          </w:p>
        </w:tc>
      </w:tr>
      <w:tr w:rsidR="00A8538B" w14:paraId="10B24CA4" w14:textId="77777777" w:rsidTr="00B8690D">
        <w:tc>
          <w:tcPr>
            <w:tcW w:w="3116" w:type="dxa"/>
          </w:tcPr>
          <w:p w14:paraId="1BA725D3" w14:textId="7DBAB3FE" w:rsidR="00131E6F" w:rsidRDefault="00131E6F" w:rsidP="00131E6F">
            <w:pPr>
              <w:pStyle w:val="Code"/>
              <w:rPr>
                <w:lang w:val="en-ID"/>
              </w:rPr>
            </w:pPr>
            <w:proofErr w:type="spellStart"/>
            <w:r>
              <w:rPr>
                <w:lang w:val="en-ID"/>
              </w:rPr>
              <w:t>mousePosWindow</w:t>
            </w:r>
            <w:proofErr w:type="spellEnd"/>
          </w:p>
          <w:p w14:paraId="5DC8E6BF" w14:textId="1326CCF7" w:rsidR="00A8538B" w:rsidRPr="000F5C7C" w:rsidRDefault="00A8538B" w:rsidP="00131E6F">
            <w:pPr>
              <w:pStyle w:val="Code"/>
              <w:rPr>
                <w:rStyle w:val="CodeChar"/>
                <w:rFonts w:ascii="Consolas" w:hAnsi="Consolas" w:cs="Consolas"/>
                <w:color w:val="000000"/>
                <w:sz w:val="19"/>
                <w:szCs w:val="19"/>
                <w:lang w:val="en-ID"/>
              </w:rPr>
            </w:pPr>
          </w:p>
        </w:tc>
        <w:tc>
          <w:tcPr>
            <w:tcW w:w="3117" w:type="dxa"/>
          </w:tcPr>
          <w:p w14:paraId="7F4921E6" w14:textId="190559F1" w:rsidR="00A8538B" w:rsidRDefault="00131E6F" w:rsidP="00131E6F">
            <w:pPr>
              <w:pStyle w:val="Code"/>
              <w:rPr>
                <w:rStyle w:val="CodeChar"/>
              </w:rPr>
            </w:pPr>
            <w:proofErr w:type="gramStart"/>
            <w:r>
              <w:rPr>
                <w:lang w:val="en-ID"/>
              </w:rPr>
              <w:t>sf::</w:t>
            </w:r>
            <w:proofErr w:type="gramEnd"/>
            <w:r>
              <w:rPr>
                <w:color w:val="2B91AF"/>
                <w:lang w:val="en-ID"/>
              </w:rPr>
              <w:t>Vector2i</w:t>
            </w:r>
          </w:p>
        </w:tc>
        <w:tc>
          <w:tcPr>
            <w:tcW w:w="3117" w:type="dxa"/>
          </w:tcPr>
          <w:p w14:paraId="33A65FB4" w14:textId="683055CA" w:rsidR="00A8538B" w:rsidRDefault="00292FD3" w:rsidP="00B8690D">
            <w:pPr>
              <w:rPr>
                <w:rStyle w:val="CodeChar"/>
              </w:rPr>
            </w:pPr>
            <w:r>
              <w:rPr>
                <w:rStyle w:val="CodeChar"/>
                <w:rFonts w:hint="eastAsia"/>
              </w:rPr>
              <w:t>窗口实时鼠标位置，像素格式</w:t>
            </w:r>
          </w:p>
        </w:tc>
      </w:tr>
      <w:tr w:rsidR="00292FD3" w14:paraId="1F12C2A3" w14:textId="77777777" w:rsidTr="00B8690D">
        <w:tc>
          <w:tcPr>
            <w:tcW w:w="3116" w:type="dxa"/>
          </w:tcPr>
          <w:p w14:paraId="458B7EAB" w14:textId="7E9806B0" w:rsidR="00292FD3" w:rsidRDefault="00292FD3" w:rsidP="00292FD3">
            <w:pPr>
              <w:pStyle w:val="Code"/>
              <w:rPr>
                <w:lang w:val="en-ID"/>
              </w:rPr>
            </w:pPr>
            <w:proofErr w:type="spellStart"/>
            <w:r>
              <w:rPr>
                <w:lang w:val="en-ID"/>
              </w:rPr>
              <w:t>mousePosView</w:t>
            </w:r>
            <w:proofErr w:type="spellEnd"/>
          </w:p>
          <w:p w14:paraId="2332F7A9" w14:textId="568E01DB" w:rsidR="00292FD3" w:rsidRDefault="00292FD3" w:rsidP="00292FD3">
            <w:pPr>
              <w:pStyle w:val="Code"/>
              <w:rPr>
                <w:rStyle w:val="CodeChar"/>
              </w:rPr>
            </w:pPr>
          </w:p>
        </w:tc>
        <w:tc>
          <w:tcPr>
            <w:tcW w:w="3117" w:type="dxa"/>
          </w:tcPr>
          <w:p w14:paraId="7553DE31" w14:textId="3AF6AEDD" w:rsidR="00292FD3" w:rsidRDefault="00292FD3" w:rsidP="00292FD3">
            <w:pPr>
              <w:pStyle w:val="Code"/>
              <w:rPr>
                <w:rStyle w:val="CodeChar"/>
              </w:rPr>
            </w:pPr>
            <w:proofErr w:type="gramStart"/>
            <w:r>
              <w:rPr>
                <w:lang w:val="en-ID"/>
              </w:rPr>
              <w:t>sf::</w:t>
            </w:r>
            <w:proofErr w:type="gramEnd"/>
            <w:r>
              <w:rPr>
                <w:color w:val="2B91AF"/>
                <w:lang w:val="en-ID"/>
              </w:rPr>
              <w:t>Vector2f</w:t>
            </w:r>
          </w:p>
        </w:tc>
        <w:tc>
          <w:tcPr>
            <w:tcW w:w="3117" w:type="dxa"/>
          </w:tcPr>
          <w:p w14:paraId="2D7FE8CD" w14:textId="0EAC8A1E" w:rsidR="00292FD3" w:rsidRDefault="00292FD3" w:rsidP="00292FD3">
            <w:pPr>
              <w:rPr>
                <w:rStyle w:val="CodeChar"/>
              </w:rPr>
            </w:pPr>
            <w:r>
              <w:rPr>
                <w:rStyle w:val="CodeChar"/>
                <w:rFonts w:hint="eastAsia"/>
              </w:rPr>
              <w:t>窗口实时鼠标位置，坐标</w:t>
            </w:r>
            <w:r w:rsidR="00C5577A">
              <w:rPr>
                <w:rStyle w:val="CodeChar"/>
                <w:rFonts w:hint="eastAsia"/>
              </w:rPr>
              <w:t>格式，</w:t>
            </w:r>
            <w:r w:rsidR="00C5577A">
              <w:rPr>
                <w:rStyle w:val="CodeChar"/>
                <w:rFonts w:hint="eastAsia"/>
              </w:rPr>
              <w:t xml:space="preserve"> </w:t>
            </w:r>
            <w:r w:rsidR="00C5577A">
              <w:rPr>
                <w:rStyle w:val="CodeChar"/>
                <w:rFonts w:hint="eastAsia"/>
              </w:rPr>
              <w:t>（这个变量对按钮功能很重要）</w:t>
            </w:r>
          </w:p>
        </w:tc>
      </w:tr>
    </w:tbl>
    <w:p w14:paraId="33041D18" w14:textId="28BFE080" w:rsidR="00A8538B" w:rsidRDefault="00A8538B" w:rsidP="00506A0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A8538B" w:rsidRPr="000F5C7C" w14:paraId="09EAD306" w14:textId="77777777" w:rsidTr="00B8690D">
        <w:tc>
          <w:tcPr>
            <w:tcW w:w="9350" w:type="dxa"/>
            <w:gridSpan w:val="3"/>
            <w:shd w:val="clear" w:color="auto" w:fill="E7E6E6" w:themeFill="background2"/>
          </w:tcPr>
          <w:p w14:paraId="79E31217" w14:textId="77777777" w:rsidR="00A8538B" w:rsidRDefault="00A8538B" w:rsidP="00B8690D">
            <w:pPr>
              <w:jc w:val="center"/>
            </w:pPr>
          </w:p>
          <w:p w14:paraId="1739F7C4" w14:textId="77777777" w:rsidR="00A8538B" w:rsidRDefault="00A8538B" w:rsidP="00B8690D">
            <w:pPr>
              <w:jc w:val="center"/>
              <w:rPr>
                <w:rStyle w:val="CodeChar"/>
                <w:b/>
              </w:rPr>
            </w:pPr>
            <w:r>
              <w:rPr>
                <w:rStyle w:val="CodeChar"/>
                <w:rFonts w:hint="eastAsia"/>
                <w:b/>
              </w:rPr>
              <w:t>函数</w:t>
            </w:r>
          </w:p>
          <w:p w14:paraId="25E2D3FA" w14:textId="77777777" w:rsidR="00A8538B" w:rsidRPr="000F5C7C" w:rsidRDefault="00A8538B" w:rsidP="00B8690D">
            <w:pPr>
              <w:jc w:val="center"/>
              <w:rPr>
                <w:rStyle w:val="CodeChar"/>
                <w:b/>
              </w:rPr>
            </w:pPr>
          </w:p>
        </w:tc>
      </w:tr>
      <w:tr w:rsidR="00040C34" w14:paraId="3B321B3B" w14:textId="77777777" w:rsidTr="00B8690D">
        <w:tc>
          <w:tcPr>
            <w:tcW w:w="3116" w:type="dxa"/>
            <w:shd w:val="clear" w:color="auto" w:fill="E7E6E6" w:themeFill="background2"/>
          </w:tcPr>
          <w:p w14:paraId="10AE3F4F" w14:textId="77777777" w:rsidR="00A8538B" w:rsidRDefault="00A8538B" w:rsidP="00B8690D">
            <w:pPr>
              <w:jc w:val="center"/>
              <w:rPr>
                <w:rStyle w:val="CodeChar"/>
              </w:rPr>
            </w:pPr>
            <w:r>
              <w:rPr>
                <w:rStyle w:val="CodeChar"/>
                <w:rFonts w:hint="eastAsia"/>
              </w:rPr>
              <w:t>名</w:t>
            </w:r>
          </w:p>
        </w:tc>
        <w:tc>
          <w:tcPr>
            <w:tcW w:w="3117" w:type="dxa"/>
            <w:shd w:val="clear" w:color="auto" w:fill="E7E6E6" w:themeFill="background2"/>
          </w:tcPr>
          <w:p w14:paraId="07BF8109" w14:textId="77777777" w:rsidR="00A8538B" w:rsidRDefault="00A8538B" w:rsidP="00B8690D">
            <w:pPr>
              <w:jc w:val="center"/>
              <w:rPr>
                <w:rStyle w:val="CodeChar"/>
              </w:rPr>
            </w:pPr>
            <w:r>
              <w:rPr>
                <w:rStyle w:val="CodeChar"/>
                <w:rFonts w:hint="eastAsia"/>
              </w:rPr>
              <w:t>返回类型</w:t>
            </w:r>
          </w:p>
        </w:tc>
        <w:tc>
          <w:tcPr>
            <w:tcW w:w="3117" w:type="dxa"/>
            <w:shd w:val="clear" w:color="auto" w:fill="E7E6E6" w:themeFill="background2"/>
          </w:tcPr>
          <w:p w14:paraId="58C5E6BF" w14:textId="77777777" w:rsidR="00A8538B" w:rsidRDefault="00A8538B" w:rsidP="00B8690D">
            <w:pPr>
              <w:jc w:val="center"/>
              <w:rPr>
                <w:rStyle w:val="CodeChar"/>
              </w:rPr>
            </w:pPr>
            <w:r>
              <w:rPr>
                <w:rStyle w:val="CodeChar"/>
                <w:rFonts w:hint="eastAsia"/>
              </w:rPr>
              <w:t>功能</w:t>
            </w:r>
          </w:p>
        </w:tc>
      </w:tr>
      <w:tr w:rsidR="00040C34" w14:paraId="73152A92" w14:textId="77777777" w:rsidTr="00B8690D">
        <w:tc>
          <w:tcPr>
            <w:tcW w:w="3116" w:type="dxa"/>
          </w:tcPr>
          <w:p w14:paraId="0C4B8B37" w14:textId="7F61EA90" w:rsidR="00A8538B" w:rsidRPr="00040C34" w:rsidRDefault="00040C34" w:rsidP="00040C34">
            <w:pPr>
              <w:pStyle w:val="Code"/>
              <w:rPr>
                <w:rStyle w:val="CodeChar"/>
              </w:rPr>
            </w:pPr>
            <w:proofErr w:type="gramStart"/>
            <w:r w:rsidRPr="00040C34">
              <w:t>State(</w:t>
            </w:r>
            <w:proofErr w:type="gramEnd"/>
            <w:r w:rsidRPr="00040C34">
              <w:t>window, states)</w:t>
            </w:r>
          </w:p>
        </w:tc>
        <w:tc>
          <w:tcPr>
            <w:tcW w:w="3117" w:type="dxa"/>
          </w:tcPr>
          <w:p w14:paraId="49287C38" w14:textId="4C572A98" w:rsidR="00A8538B" w:rsidRDefault="00040C34" w:rsidP="00B8690D">
            <w:pPr>
              <w:pStyle w:val="Code"/>
              <w:rPr>
                <w:rStyle w:val="CodeChar"/>
              </w:rPr>
            </w:pPr>
            <w:r>
              <w:rPr>
                <w:rStyle w:val="CodeChar"/>
                <w:rFonts w:hint="eastAsia"/>
              </w:rPr>
              <w:t>公共</w:t>
            </w:r>
          </w:p>
        </w:tc>
        <w:tc>
          <w:tcPr>
            <w:tcW w:w="3117" w:type="dxa"/>
          </w:tcPr>
          <w:p w14:paraId="313255DF" w14:textId="6844A935" w:rsidR="00A8538B" w:rsidRDefault="00C5577A" w:rsidP="00B8690D">
            <w:pPr>
              <w:rPr>
                <w:rStyle w:val="CodeChar"/>
              </w:rPr>
            </w:pPr>
            <w:r>
              <w:rPr>
                <w:rStyle w:val="CodeChar"/>
                <w:rFonts w:hint="eastAsia"/>
              </w:rPr>
              <w:t>初始化主窗口和</w:t>
            </w:r>
            <w:proofErr w:type="spellStart"/>
            <w:r>
              <w:rPr>
                <w:rStyle w:val="CodeChar"/>
                <w:rFonts w:hint="eastAsia"/>
              </w:rPr>
              <w:t>v</w:t>
            </w:r>
            <w:r>
              <w:rPr>
                <w:rStyle w:val="CodeChar"/>
              </w:rPr>
              <w:t>ideoMode</w:t>
            </w:r>
            <w:proofErr w:type="spellEnd"/>
            <w:r>
              <w:rPr>
                <w:rStyle w:val="CodeChar"/>
                <w:rFonts w:hint="eastAsia"/>
              </w:rPr>
              <w:t>的指针，和其他的变量</w:t>
            </w:r>
          </w:p>
        </w:tc>
      </w:tr>
      <w:tr w:rsidR="00040C34" w14:paraId="3EEE55D0" w14:textId="77777777" w:rsidTr="00B8690D">
        <w:tc>
          <w:tcPr>
            <w:tcW w:w="3116" w:type="dxa"/>
          </w:tcPr>
          <w:p w14:paraId="0E0F05B9" w14:textId="1A65C7E4" w:rsidR="00A8538B" w:rsidRPr="00040C34" w:rsidRDefault="00040C34" w:rsidP="00040C34">
            <w:pPr>
              <w:pStyle w:val="Code"/>
              <w:rPr>
                <w:rStyle w:val="CodeChar"/>
              </w:rPr>
            </w:pPr>
            <w:r w:rsidRPr="00040C34">
              <w:t>virtual ~</w:t>
            </w:r>
            <w:proofErr w:type="gramStart"/>
            <w:r w:rsidRPr="00040C34">
              <w:t>State(</w:t>
            </w:r>
            <w:proofErr w:type="gramEnd"/>
            <w:r w:rsidRPr="00040C34">
              <w:t>)</w:t>
            </w:r>
          </w:p>
        </w:tc>
        <w:tc>
          <w:tcPr>
            <w:tcW w:w="3117" w:type="dxa"/>
          </w:tcPr>
          <w:p w14:paraId="715B4639" w14:textId="20577616" w:rsidR="00A8538B" w:rsidRDefault="00040C34" w:rsidP="00B8690D">
            <w:pPr>
              <w:pStyle w:val="Code"/>
              <w:rPr>
                <w:rStyle w:val="CodeChar"/>
              </w:rPr>
            </w:pPr>
            <w:r>
              <w:rPr>
                <w:rStyle w:val="CodeChar"/>
                <w:rFonts w:hint="eastAsia"/>
              </w:rPr>
              <w:t>公共</w:t>
            </w:r>
          </w:p>
        </w:tc>
        <w:tc>
          <w:tcPr>
            <w:tcW w:w="3117" w:type="dxa"/>
          </w:tcPr>
          <w:p w14:paraId="55A1E580" w14:textId="202FF025" w:rsidR="00A8538B" w:rsidRDefault="00C5577A" w:rsidP="00B8690D">
            <w:pPr>
              <w:rPr>
                <w:rStyle w:val="CodeChar"/>
              </w:rPr>
            </w:pPr>
            <w:r>
              <w:rPr>
                <w:rStyle w:val="CodeChar"/>
                <w:rFonts w:hint="eastAsia"/>
              </w:rPr>
              <w:t>删除</w:t>
            </w:r>
          </w:p>
        </w:tc>
      </w:tr>
      <w:tr w:rsidR="00040C34" w14:paraId="2F02CFF2" w14:textId="77777777" w:rsidTr="00B8690D">
        <w:tc>
          <w:tcPr>
            <w:tcW w:w="3116" w:type="dxa"/>
          </w:tcPr>
          <w:p w14:paraId="585EDF22" w14:textId="59C02F5F" w:rsidR="00A8538B" w:rsidRPr="00040C34" w:rsidRDefault="00040C34" w:rsidP="00040C34">
            <w:pPr>
              <w:pStyle w:val="Code"/>
            </w:pPr>
            <w:proofErr w:type="spellStart"/>
            <w:proofErr w:type="gramStart"/>
            <w:r w:rsidRPr="00040C34">
              <w:t>getQuit</w:t>
            </w:r>
            <w:proofErr w:type="spellEnd"/>
            <w:r w:rsidRPr="00040C34">
              <w:t>(</w:t>
            </w:r>
            <w:proofErr w:type="gramEnd"/>
            <w:r w:rsidRPr="00040C34">
              <w:t>) const</w:t>
            </w:r>
          </w:p>
        </w:tc>
        <w:tc>
          <w:tcPr>
            <w:tcW w:w="3117" w:type="dxa"/>
          </w:tcPr>
          <w:p w14:paraId="4AA2FBA2" w14:textId="5AA7739D" w:rsidR="00A8538B" w:rsidRDefault="00040C34" w:rsidP="00B8690D">
            <w:pPr>
              <w:pStyle w:val="Code"/>
              <w:rPr>
                <w:rStyle w:val="CodeChar"/>
              </w:rPr>
            </w:pPr>
            <w:r>
              <w:rPr>
                <w:rStyle w:val="CodeChar"/>
                <w:rFonts w:hint="eastAsia"/>
              </w:rPr>
              <w:t>公共，</w:t>
            </w:r>
            <w:r>
              <w:rPr>
                <w:rStyle w:val="CodeChar"/>
              </w:rPr>
              <w:t>const bool&amp;</w:t>
            </w:r>
          </w:p>
        </w:tc>
        <w:tc>
          <w:tcPr>
            <w:tcW w:w="3117" w:type="dxa"/>
          </w:tcPr>
          <w:p w14:paraId="699C5F59" w14:textId="2B4BBF98" w:rsidR="00A8538B" w:rsidRDefault="00C5577A" w:rsidP="00B8690D">
            <w:pPr>
              <w:rPr>
                <w:rStyle w:val="CodeChar"/>
              </w:rPr>
            </w:pPr>
            <w:r>
              <w:rPr>
                <w:rStyle w:val="CodeChar"/>
                <w:rFonts w:hint="eastAsia"/>
              </w:rPr>
              <w:t>返回推出布尔值</w:t>
            </w:r>
          </w:p>
        </w:tc>
      </w:tr>
      <w:tr w:rsidR="00040C34" w14:paraId="24625751" w14:textId="77777777" w:rsidTr="00B8690D">
        <w:tc>
          <w:tcPr>
            <w:tcW w:w="3116" w:type="dxa"/>
          </w:tcPr>
          <w:p w14:paraId="19F03EFF" w14:textId="4DB236DE" w:rsidR="00A8538B" w:rsidRPr="00040C34" w:rsidRDefault="00040C34" w:rsidP="00040C34">
            <w:pPr>
              <w:pStyle w:val="Code"/>
            </w:pPr>
            <w:proofErr w:type="spellStart"/>
            <w:proofErr w:type="gramStart"/>
            <w:r w:rsidRPr="00040C34">
              <w:t>endState</w:t>
            </w:r>
            <w:proofErr w:type="spellEnd"/>
            <w:r w:rsidRPr="00040C34">
              <w:t>(</w:t>
            </w:r>
            <w:proofErr w:type="gramEnd"/>
            <w:r w:rsidRPr="00040C34">
              <w:t>) = 0</w:t>
            </w:r>
          </w:p>
        </w:tc>
        <w:tc>
          <w:tcPr>
            <w:tcW w:w="3117" w:type="dxa"/>
          </w:tcPr>
          <w:p w14:paraId="30AD8C70" w14:textId="55B69403" w:rsidR="00A8538B" w:rsidRDefault="00040C34" w:rsidP="00B8690D">
            <w:pPr>
              <w:pStyle w:val="Code"/>
              <w:rPr>
                <w:rStyle w:val="CodeChar"/>
              </w:rPr>
            </w:pPr>
            <w:r>
              <w:rPr>
                <w:rStyle w:val="CodeChar"/>
                <w:rFonts w:hint="eastAsia"/>
              </w:rPr>
              <w:t>公共，</w:t>
            </w:r>
            <w:r>
              <w:rPr>
                <w:rStyle w:val="CodeChar"/>
                <w:rFonts w:hint="eastAsia"/>
              </w:rPr>
              <w:t>virtual</w:t>
            </w:r>
            <w:r>
              <w:rPr>
                <w:rStyle w:val="CodeChar"/>
              </w:rPr>
              <w:t xml:space="preserve"> void</w:t>
            </w:r>
          </w:p>
        </w:tc>
        <w:tc>
          <w:tcPr>
            <w:tcW w:w="3117" w:type="dxa"/>
          </w:tcPr>
          <w:p w14:paraId="0CF16953" w14:textId="02CFFBEB" w:rsidR="00A8538B" w:rsidRDefault="00C5577A" w:rsidP="00B8690D">
            <w:pPr>
              <w:rPr>
                <w:rStyle w:val="CodeChar"/>
              </w:rPr>
            </w:pPr>
            <w:r>
              <w:rPr>
                <w:rStyle w:val="CodeChar"/>
                <w:rFonts w:hint="eastAsia"/>
              </w:rPr>
              <w:t>表示在控制窗口的推出状态提醒</w:t>
            </w:r>
          </w:p>
        </w:tc>
      </w:tr>
      <w:tr w:rsidR="00040C34" w14:paraId="6F922555" w14:textId="77777777" w:rsidTr="00B8690D">
        <w:tc>
          <w:tcPr>
            <w:tcW w:w="3116" w:type="dxa"/>
          </w:tcPr>
          <w:p w14:paraId="6BBC80CF" w14:textId="48EFAF99" w:rsidR="00A8538B" w:rsidRPr="00040C34" w:rsidRDefault="00040C34" w:rsidP="00040C34">
            <w:pPr>
              <w:pStyle w:val="Code"/>
              <w:rPr>
                <w:rStyle w:val="CodeChar"/>
              </w:rPr>
            </w:pPr>
            <w:proofErr w:type="spellStart"/>
            <w:proofErr w:type="gramStart"/>
            <w:r w:rsidRPr="00040C34">
              <w:t>updateMousePosition</w:t>
            </w:r>
            <w:proofErr w:type="spellEnd"/>
            <w:r w:rsidRPr="00040C34">
              <w:t>(</w:t>
            </w:r>
            <w:proofErr w:type="gramEnd"/>
            <w:r w:rsidRPr="00040C34">
              <w:t>)</w:t>
            </w:r>
          </w:p>
        </w:tc>
        <w:tc>
          <w:tcPr>
            <w:tcW w:w="3117" w:type="dxa"/>
          </w:tcPr>
          <w:p w14:paraId="39A682DB" w14:textId="63B82AC4" w:rsidR="00A8538B" w:rsidRDefault="00040C34" w:rsidP="00B8690D">
            <w:pPr>
              <w:pStyle w:val="Code"/>
              <w:rPr>
                <w:rStyle w:val="CodeChar"/>
              </w:rPr>
            </w:pPr>
            <w:r>
              <w:rPr>
                <w:rStyle w:val="CodeChar"/>
                <w:rFonts w:hint="eastAsia"/>
              </w:rPr>
              <w:t>公共，</w:t>
            </w:r>
            <w:r>
              <w:rPr>
                <w:rStyle w:val="CodeChar"/>
                <w:rFonts w:hint="eastAsia"/>
              </w:rPr>
              <w:t>virtual</w:t>
            </w:r>
            <w:r>
              <w:rPr>
                <w:rStyle w:val="CodeChar"/>
              </w:rPr>
              <w:t xml:space="preserve"> void</w:t>
            </w:r>
          </w:p>
        </w:tc>
        <w:tc>
          <w:tcPr>
            <w:tcW w:w="3117" w:type="dxa"/>
          </w:tcPr>
          <w:p w14:paraId="43F6D690" w14:textId="0061FF07" w:rsidR="00A8538B" w:rsidRDefault="00C5577A" w:rsidP="00B8690D">
            <w:pPr>
              <w:rPr>
                <w:rStyle w:val="CodeChar"/>
              </w:rPr>
            </w:pPr>
            <w:r>
              <w:rPr>
                <w:rStyle w:val="CodeChar"/>
                <w:rFonts w:hint="eastAsia"/>
              </w:rPr>
              <w:t>更新</w:t>
            </w:r>
            <w:proofErr w:type="spellStart"/>
            <w:r>
              <w:rPr>
                <w:rStyle w:val="CodeChar"/>
                <w:rFonts w:hint="eastAsia"/>
              </w:rPr>
              <w:t>m</w:t>
            </w:r>
            <w:r>
              <w:rPr>
                <w:rStyle w:val="CodeChar"/>
              </w:rPr>
              <w:t>ousePosView</w:t>
            </w:r>
            <w:proofErr w:type="spellEnd"/>
            <w:r>
              <w:rPr>
                <w:rStyle w:val="CodeChar"/>
                <w:rFonts w:hint="eastAsia"/>
              </w:rPr>
              <w:t>的值，就按照</w:t>
            </w:r>
            <w:proofErr w:type="spellStart"/>
            <w:r>
              <w:rPr>
                <w:rStyle w:val="CodeChar"/>
              </w:rPr>
              <w:t>mousePosWindow</w:t>
            </w:r>
            <w:proofErr w:type="spellEnd"/>
            <w:r>
              <w:rPr>
                <w:rStyle w:val="CodeChar"/>
                <w:rFonts w:hint="eastAsia"/>
              </w:rPr>
              <w:t>的数据，然后把像素格式变成坐标格式，</w:t>
            </w:r>
            <w:proofErr w:type="spellStart"/>
            <w:r>
              <w:rPr>
                <w:rStyle w:val="CodeChar"/>
                <w:rFonts w:hint="eastAsia"/>
              </w:rPr>
              <w:t>m</w:t>
            </w:r>
            <w:r>
              <w:rPr>
                <w:rStyle w:val="CodeChar"/>
              </w:rPr>
              <w:t>ousePos</w:t>
            </w:r>
            <w:r>
              <w:rPr>
                <w:rStyle w:val="CodeChar"/>
                <w:rFonts w:hint="eastAsia"/>
              </w:rPr>
              <w:t>View</w:t>
            </w:r>
            <w:proofErr w:type="spellEnd"/>
            <w:r>
              <w:rPr>
                <w:rStyle w:val="CodeChar"/>
                <w:rFonts w:hint="eastAsia"/>
              </w:rPr>
              <w:t>。</w:t>
            </w:r>
          </w:p>
        </w:tc>
      </w:tr>
      <w:tr w:rsidR="00040C34" w14:paraId="59E7E6D9" w14:textId="77777777" w:rsidTr="00B8690D">
        <w:tc>
          <w:tcPr>
            <w:tcW w:w="3116" w:type="dxa"/>
          </w:tcPr>
          <w:p w14:paraId="54AF119C" w14:textId="7CD5117D" w:rsidR="00A8538B" w:rsidRPr="00040C34" w:rsidRDefault="00040C34" w:rsidP="00040C34">
            <w:pPr>
              <w:pStyle w:val="Code"/>
              <w:rPr>
                <w:rStyle w:val="CodeChar"/>
              </w:rPr>
            </w:pPr>
            <w:proofErr w:type="spellStart"/>
            <w:proofErr w:type="gramStart"/>
            <w:r w:rsidRPr="00040C34">
              <w:t>updateKeybinds</w:t>
            </w:r>
            <w:proofErr w:type="spellEnd"/>
            <w:r w:rsidRPr="00040C34">
              <w:t>(</w:t>
            </w:r>
            <w:proofErr w:type="gramEnd"/>
            <w:r w:rsidRPr="00040C34">
              <w:t xml:space="preserve">dt, </w:t>
            </w:r>
            <w:proofErr w:type="spellStart"/>
            <w:r w:rsidRPr="00040C34">
              <w:t>eventType</w:t>
            </w:r>
            <w:proofErr w:type="spellEnd"/>
            <w:r w:rsidRPr="00040C34">
              <w:t>) = 0</w:t>
            </w:r>
          </w:p>
        </w:tc>
        <w:tc>
          <w:tcPr>
            <w:tcW w:w="3117" w:type="dxa"/>
          </w:tcPr>
          <w:p w14:paraId="5B435E85" w14:textId="2B4D8622" w:rsidR="00A8538B" w:rsidRDefault="00040C34" w:rsidP="00B8690D">
            <w:pPr>
              <w:pStyle w:val="Code"/>
              <w:rPr>
                <w:rStyle w:val="CodeChar"/>
              </w:rPr>
            </w:pPr>
            <w:r>
              <w:rPr>
                <w:rStyle w:val="CodeChar"/>
                <w:rFonts w:hint="eastAsia"/>
              </w:rPr>
              <w:t>公共，</w:t>
            </w:r>
            <w:r>
              <w:rPr>
                <w:rStyle w:val="CodeChar"/>
                <w:rFonts w:hint="eastAsia"/>
              </w:rPr>
              <w:t>virtual</w:t>
            </w:r>
            <w:r>
              <w:rPr>
                <w:rStyle w:val="CodeChar"/>
              </w:rPr>
              <w:t xml:space="preserve"> void</w:t>
            </w:r>
          </w:p>
        </w:tc>
        <w:tc>
          <w:tcPr>
            <w:tcW w:w="3117" w:type="dxa"/>
          </w:tcPr>
          <w:p w14:paraId="428DEDC8" w14:textId="6C54610A" w:rsidR="00A8538B" w:rsidRDefault="00C5577A" w:rsidP="00B8690D">
            <w:pPr>
              <w:rPr>
                <w:rStyle w:val="CodeChar"/>
              </w:rPr>
            </w:pPr>
            <w:r>
              <w:rPr>
                <w:rStyle w:val="CodeChar"/>
                <w:rFonts w:hint="eastAsia"/>
              </w:rPr>
              <w:t>接受从</w:t>
            </w:r>
            <w:r>
              <w:rPr>
                <w:rStyle w:val="CodeChar"/>
                <w:rFonts w:hint="eastAsia"/>
              </w:rPr>
              <w:t>G</w:t>
            </w:r>
            <w:r>
              <w:rPr>
                <w:rStyle w:val="CodeChar"/>
              </w:rPr>
              <w:t xml:space="preserve">ame class </w:t>
            </w:r>
            <w:r>
              <w:rPr>
                <w:rStyle w:val="CodeChar"/>
                <w:rFonts w:hint="eastAsia"/>
              </w:rPr>
              <w:t>的事件类型，然后就更新事件轮询的结果</w:t>
            </w:r>
          </w:p>
        </w:tc>
      </w:tr>
      <w:tr w:rsidR="00040C34" w14:paraId="52D78181" w14:textId="77777777" w:rsidTr="00B8690D">
        <w:tc>
          <w:tcPr>
            <w:tcW w:w="3116" w:type="dxa"/>
          </w:tcPr>
          <w:p w14:paraId="309000D4" w14:textId="150CE924" w:rsidR="00A8538B" w:rsidRPr="00040C34" w:rsidRDefault="00040C34" w:rsidP="00040C34">
            <w:pPr>
              <w:pStyle w:val="Code"/>
              <w:rPr>
                <w:rStyle w:val="CodeChar"/>
              </w:rPr>
            </w:pPr>
            <w:r w:rsidRPr="00040C34">
              <w:t>update(dt) = 0</w:t>
            </w:r>
          </w:p>
        </w:tc>
        <w:tc>
          <w:tcPr>
            <w:tcW w:w="3117" w:type="dxa"/>
          </w:tcPr>
          <w:p w14:paraId="1F7C915F" w14:textId="581F9387" w:rsidR="00A8538B" w:rsidRDefault="00040C34" w:rsidP="00B8690D">
            <w:pPr>
              <w:pStyle w:val="Code"/>
              <w:rPr>
                <w:rStyle w:val="CodeChar"/>
              </w:rPr>
            </w:pPr>
            <w:r>
              <w:rPr>
                <w:rStyle w:val="CodeChar"/>
                <w:rFonts w:hint="eastAsia"/>
              </w:rPr>
              <w:t>公共，</w:t>
            </w:r>
            <w:r>
              <w:rPr>
                <w:rStyle w:val="CodeChar"/>
                <w:rFonts w:hint="eastAsia"/>
              </w:rPr>
              <w:t>virtual</w:t>
            </w:r>
            <w:r>
              <w:rPr>
                <w:rStyle w:val="CodeChar"/>
              </w:rPr>
              <w:t xml:space="preserve"> void</w:t>
            </w:r>
          </w:p>
        </w:tc>
        <w:tc>
          <w:tcPr>
            <w:tcW w:w="3117" w:type="dxa"/>
          </w:tcPr>
          <w:p w14:paraId="08E1A083" w14:textId="09D10856" w:rsidR="00A8538B" w:rsidRDefault="00C5577A" w:rsidP="00B8690D">
            <w:pPr>
              <w:rPr>
                <w:rStyle w:val="CodeChar"/>
              </w:rPr>
            </w:pPr>
            <w:r>
              <w:rPr>
                <w:rStyle w:val="CodeChar"/>
                <w:rFonts w:hint="eastAsia"/>
              </w:rPr>
              <w:t>状态类的主更新类，其他的具体更新函数都放在这里。</w:t>
            </w:r>
          </w:p>
        </w:tc>
      </w:tr>
      <w:tr w:rsidR="00040C34" w14:paraId="01405FD6" w14:textId="77777777" w:rsidTr="00B8690D">
        <w:tc>
          <w:tcPr>
            <w:tcW w:w="3116" w:type="dxa"/>
          </w:tcPr>
          <w:p w14:paraId="30900961" w14:textId="2B58BFF4" w:rsidR="00A8538B" w:rsidRPr="00040C34" w:rsidRDefault="00040C34" w:rsidP="00040C34">
            <w:pPr>
              <w:pStyle w:val="Code"/>
            </w:pPr>
            <w:proofErr w:type="gramStart"/>
            <w:r w:rsidRPr="00040C34">
              <w:t>render(</w:t>
            </w:r>
            <w:proofErr w:type="gramEnd"/>
            <w:r w:rsidRPr="00040C34">
              <w:t xml:space="preserve">target = </w:t>
            </w:r>
            <w:proofErr w:type="spellStart"/>
            <w:r w:rsidRPr="00040C34">
              <w:t>nullptr</w:t>
            </w:r>
            <w:proofErr w:type="spellEnd"/>
            <w:r w:rsidRPr="00040C34">
              <w:t>) = 0</w:t>
            </w:r>
          </w:p>
        </w:tc>
        <w:tc>
          <w:tcPr>
            <w:tcW w:w="3117" w:type="dxa"/>
          </w:tcPr>
          <w:p w14:paraId="20C4AE13" w14:textId="4E6B7F54" w:rsidR="00A8538B" w:rsidRDefault="00040C34" w:rsidP="00B8690D">
            <w:pPr>
              <w:pStyle w:val="Code"/>
              <w:rPr>
                <w:rStyle w:val="CodeChar"/>
              </w:rPr>
            </w:pPr>
            <w:r>
              <w:rPr>
                <w:rStyle w:val="CodeChar"/>
                <w:rFonts w:hint="eastAsia"/>
              </w:rPr>
              <w:t>公共，</w:t>
            </w:r>
            <w:r>
              <w:rPr>
                <w:rStyle w:val="CodeChar"/>
                <w:rFonts w:hint="eastAsia"/>
              </w:rPr>
              <w:t>virtual</w:t>
            </w:r>
            <w:r>
              <w:rPr>
                <w:rStyle w:val="CodeChar"/>
              </w:rPr>
              <w:t xml:space="preserve"> void</w:t>
            </w:r>
          </w:p>
        </w:tc>
        <w:tc>
          <w:tcPr>
            <w:tcW w:w="3117" w:type="dxa"/>
          </w:tcPr>
          <w:p w14:paraId="3456CE98" w14:textId="7F3405D7" w:rsidR="00A8538B" w:rsidRDefault="00C5577A" w:rsidP="00B8690D">
            <w:pPr>
              <w:rPr>
                <w:rStyle w:val="CodeChar"/>
              </w:rPr>
            </w:pPr>
            <w:r>
              <w:rPr>
                <w:rStyle w:val="CodeChar"/>
                <w:rFonts w:hint="eastAsia"/>
              </w:rPr>
              <w:t>状态类的主渲染类，其他的具体渲染函数都放在这里。</w:t>
            </w:r>
          </w:p>
        </w:tc>
      </w:tr>
    </w:tbl>
    <w:p w14:paraId="59C386F2" w14:textId="16A75F6D" w:rsidR="00456C92" w:rsidRDefault="00506A0F" w:rsidP="000B3111">
      <w:pPr>
        <w:jc w:val="left"/>
      </w:pPr>
      <w:r>
        <w:rPr>
          <w:rFonts w:hint="eastAsia"/>
        </w:rPr>
        <w:lastRenderedPageBreak/>
        <w:t>从这个类，使用继承性，我们生成了四个派生类：</w:t>
      </w:r>
    </w:p>
    <w:p w14:paraId="677FE943" w14:textId="5FE5CB3D" w:rsidR="00506A0F" w:rsidRPr="00506A0F" w:rsidRDefault="00506A0F" w:rsidP="00506A0F">
      <w:pPr>
        <w:pStyle w:val="Code"/>
        <w:numPr>
          <w:ilvl w:val="0"/>
          <w:numId w:val="21"/>
        </w:numPr>
        <w:rPr>
          <w:b/>
          <w:i/>
        </w:rPr>
      </w:pPr>
      <w:proofErr w:type="spellStart"/>
      <w:r w:rsidRPr="00506A0F">
        <w:rPr>
          <w:rFonts w:hint="eastAsia"/>
          <w:b/>
          <w:i/>
        </w:rPr>
        <w:t>StartPageStat</w:t>
      </w:r>
      <w:r w:rsidRPr="00506A0F">
        <w:rPr>
          <w:b/>
          <w:i/>
        </w:rPr>
        <w:t>e</w:t>
      </w:r>
      <w:proofErr w:type="spellEnd"/>
      <w:r w:rsidRPr="00506A0F">
        <w:rPr>
          <w:b/>
          <w:i/>
        </w:rPr>
        <w:t xml:space="preserve"> </w:t>
      </w:r>
      <w:proofErr w:type="gramStart"/>
      <w:r w:rsidRPr="00506A0F">
        <w:rPr>
          <w:b/>
          <w:i/>
        </w:rPr>
        <w:t>class :</w:t>
      </w:r>
      <w:proofErr w:type="gramEnd"/>
      <w:r w:rsidRPr="00506A0F">
        <w:rPr>
          <w:b/>
          <w:i/>
        </w:rPr>
        <w:t xml:space="preserve"> public State</w:t>
      </w:r>
    </w:p>
    <w:p w14:paraId="0DB2BBA7" w14:textId="1CD5BD01" w:rsidR="00506A0F" w:rsidRPr="00506A0F" w:rsidRDefault="00506A0F" w:rsidP="00506A0F">
      <w:pPr>
        <w:pStyle w:val="Code"/>
        <w:rPr>
          <w:b/>
          <w:i/>
        </w:rPr>
      </w:pPr>
    </w:p>
    <w:p w14:paraId="61FC770E" w14:textId="565CE1E5" w:rsidR="00506A0F" w:rsidRDefault="005F202E" w:rsidP="00506A0F">
      <w:pPr>
        <w:pStyle w:val="Code"/>
        <w:rPr>
          <w:b/>
          <w:i/>
        </w:rPr>
      </w:pPr>
      <w:r>
        <w:rPr>
          <w:b/>
          <w:i/>
          <w:noProof/>
        </w:rPr>
        <w:drawing>
          <wp:inline distT="0" distB="0" distL="0" distR="0" wp14:anchorId="157CD295" wp14:editId="330B055C">
            <wp:extent cx="5937250" cy="29718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2ED20" w14:textId="3C5FC3C9" w:rsidR="005F202E" w:rsidRDefault="005F202E" w:rsidP="00506A0F">
      <w:pPr>
        <w:pStyle w:val="Code"/>
        <w:rPr>
          <w:b/>
          <w:i/>
        </w:rPr>
      </w:pPr>
    </w:p>
    <w:p w14:paraId="40E6C3B8" w14:textId="0EFED047" w:rsidR="005F202E" w:rsidRDefault="005F202E" w:rsidP="005F202E">
      <w:pPr>
        <w:rPr>
          <w:rStyle w:val="CodeChar"/>
        </w:rPr>
      </w:pPr>
      <w:r>
        <w:rPr>
          <w:rFonts w:hint="eastAsia"/>
        </w:rPr>
        <w:t>上面是开始画面的设计，因此游戏第一次开始就表现这个窗口。这个状态是从</w:t>
      </w:r>
      <w:r w:rsidRPr="005F202E">
        <w:rPr>
          <w:rStyle w:val="CodeChar"/>
        </w:rPr>
        <w:t>Game class</w:t>
      </w:r>
      <w:r w:rsidRPr="005F202E">
        <w:rPr>
          <w:rStyle w:val="CodeChar"/>
          <w:rFonts w:hint="eastAsia"/>
        </w:rPr>
        <w:t>的</w:t>
      </w:r>
      <w:proofErr w:type="spellStart"/>
      <w:proofErr w:type="gramStart"/>
      <w:r w:rsidRPr="005F202E">
        <w:rPr>
          <w:rStyle w:val="CodeChar"/>
          <w:rFonts w:hint="eastAsia"/>
        </w:rPr>
        <w:t>I</w:t>
      </w:r>
      <w:r w:rsidRPr="005F202E">
        <w:rPr>
          <w:rStyle w:val="CodeChar"/>
        </w:rPr>
        <w:t>nitStates</w:t>
      </w:r>
      <w:proofErr w:type="spellEnd"/>
      <w:r w:rsidRPr="005F202E">
        <w:rPr>
          <w:rStyle w:val="CodeChar"/>
        </w:rPr>
        <w:t>(</w:t>
      </w:r>
      <w:proofErr w:type="gramEnd"/>
      <w:r w:rsidRPr="005F202E">
        <w:rPr>
          <w:rStyle w:val="CodeChar"/>
        </w:rPr>
        <w:t>)</w:t>
      </w:r>
      <w:r>
        <w:rPr>
          <w:rFonts w:hint="eastAsia"/>
        </w:rPr>
        <w:t>函数推到堆栈的。用户能输入键盘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Enter</w:t>
      </w:r>
      <w:r>
        <w:rPr>
          <w:rFonts w:hint="eastAsia"/>
        </w:rPr>
        <w:t>”，然后代码会到堆栈推下一个的状态，就是游戏菜单，</w:t>
      </w:r>
      <w:proofErr w:type="spellStart"/>
      <w:r w:rsidRPr="005F202E">
        <w:rPr>
          <w:rStyle w:val="CodeChar"/>
          <w:rFonts w:hint="eastAsia"/>
        </w:rPr>
        <w:t>Menu</w:t>
      </w:r>
      <w:r w:rsidRPr="005F202E">
        <w:rPr>
          <w:rStyle w:val="CodeChar"/>
        </w:rPr>
        <w:t>State</w:t>
      </w:r>
      <w:proofErr w:type="spellEnd"/>
      <w:r w:rsidRPr="005F202E">
        <w:rPr>
          <w:rStyle w:val="CodeChar"/>
        </w:rPr>
        <w:t xml:space="preserve"> class.</w:t>
      </w:r>
    </w:p>
    <w:p w14:paraId="6088F295" w14:textId="77777777" w:rsidR="001B7C35" w:rsidRDefault="001B7C35" w:rsidP="005F202E">
      <w:pPr>
        <w:rPr>
          <w:rStyle w:val="CodeChar"/>
        </w:rPr>
      </w:pPr>
    </w:p>
    <w:p w14:paraId="7CF4C600" w14:textId="3ACFBA16" w:rsidR="00506A0F" w:rsidRPr="00506A0F" w:rsidRDefault="00506A0F" w:rsidP="00506A0F">
      <w:pPr>
        <w:pStyle w:val="Code"/>
        <w:numPr>
          <w:ilvl w:val="0"/>
          <w:numId w:val="21"/>
        </w:numPr>
        <w:rPr>
          <w:b/>
          <w:i/>
        </w:rPr>
      </w:pPr>
      <w:proofErr w:type="spellStart"/>
      <w:r w:rsidRPr="00506A0F">
        <w:rPr>
          <w:b/>
          <w:i/>
        </w:rPr>
        <w:t>MenuState</w:t>
      </w:r>
      <w:proofErr w:type="spellEnd"/>
      <w:r w:rsidRPr="00506A0F">
        <w:rPr>
          <w:b/>
          <w:i/>
        </w:rPr>
        <w:t xml:space="preserve"> </w:t>
      </w:r>
      <w:proofErr w:type="gramStart"/>
      <w:r w:rsidRPr="00506A0F">
        <w:rPr>
          <w:b/>
          <w:i/>
        </w:rPr>
        <w:t>class :</w:t>
      </w:r>
      <w:proofErr w:type="gramEnd"/>
      <w:r w:rsidRPr="00506A0F">
        <w:rPr>
          <w:b/>
          <w:i/>
        </w:rPr>
        <w:t xml:space="preserve"> public State</w:t>
      </w:r>
    </w:p>
    <w:p w14:paraId="4561FA77" w14:textId="5AD285CA" w:rsidR="00506A0F" w:rsidRPr="00506A0F" w:rsidRDefault="00506A0F" w:rsidP="00506A0F">
      <w:pPr>
        <w:pStyle w:val="Code"/>
        <w:rPr>
          <w:b/>
          <w:i/>
        </w:rPr>
      </w:pPr>
    </w:p>
    <w:p w14:paraId="59637910" w14:textId="30E2513A" w:rsidR="00506A0F" w:rsidRPr="00506A0F" w:rsidRDefault="00551A3F" w:rsidP="00506A0F">
      <w:pPr>
        <w:pStyle w:val="Code"/>
        <w:rPr>
          <w:b/>
          <w:i/>
        </w:rPr>
      </w:pPr>
      <w:r>
        <w:rPr>
          <w:rFonts w:hint="eastAsia"/>
          <w:noProof/>
        </w:rPr>
        <w:drawing>
          <wp:inline distT="0" distB="0" distL="0" distR="0" wp14:anchorId="7B429CA6" wp14:editId="43A520A6">
            <wp:extent cx="5943600" cy="2425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833E1" w14:textId="77777777" w:rsidR="00551A3F" w:rsidRDefault="00551A3F">
      <w:pPr>
        <w:jc w:val="left"/>
        <w:rPr>
          <w:b/>
          <w:i/>
        </w:rPr>
      </w:pPr>
    </w:p>
    <w:p w14:paraId="2513888B" w14:textId="77777777" w:rsidR="001B7C35" w:rsidRDefault="00551A3F" w:rsidP="00551A3F">
      <w:r>
        <w:rPr>
          <w:rFonts w:hint="eastAsia"/>
        </w:rPr>
        <w:t>上面是菜单状态的设计。题目的要求是至少有两个歌曲，所以这里我就准备了两个歌曲的按钮。按钮有另外的类叫</w:t>
      </w:r>
      <w:r>
        <w:rPr>
          <w:rFonts w:hint="eastAsia"/>
        </w:rPr>
        <w:t xml:space="preserve"> </w:t>
      </w:r>
      <w:proofErr w:type="spellStart"/>
      <w:r w:rsidRPr="00551A3F">
        <w:rPr>
          <w:rStyle w:val="CodeChar"/>
        </w:rPr>
        <w:t>MenuButton</w:t>
      </w:r>
      <w:proofErr w:type="spellEnd"/>
      <w:r w:rsidRPr="00551A3F">
        <w:rPr>
          <w:rStyle w:val="CodeChar"/>
        </w:rPr>
        <w:t xml:space="preserve"> class</w:t>
      </w:r>
      <w:r>
        <w:rPr>
          <w:rStyle w:val="CodeChar"/>
        </w:rPr>
        <w:t>.</w:t>
      </w:r>
      <w:r>
        <w:rPr>
          <w:rFonts w:hint="eastAsia"/>
        </w:rPr>
        <w:t xml:space="preserve"> </w:t>
      </w:r>
      <w:r>
        <w:rPr>
          <w:rFonts w:hint="eastAsia"/>
        </w:rPr>
        <w:t>这些按钮有使用枚举的变量，为了按照按钮的状态，分成三个状态：闲态</w:t>
      </w:r>
      <w:r>
        <w:rPr>
          <w:rFonts w:hint="eastAsia"/>
        </w:rPr>
        <w:t xml:space="preserve"> </w:t>
      </w:r>
      <w:r>
        <w:t>(BTN_IDLE)</w:t>
      </w:r>
      <w:r>
        <w:rPr>
          <w:rFonts w:hint="eastAsia"/>
        </w:rPr>
        <w:t>，悬停态</w:t>
      </w:r>
      <w:r>
        <w:rPr>
          <w:rFonts w:hint="eastAsia"/>
        </w:rPr>
        <w:t xml:space="preserve"> </w:t>
      </w:r>
      <w:r>
        <w:t>(BTN_HOVER)</w:t>
      </w:r>
      <w:r>
        <w:rPr>
          <w:rFonts w:hint="eastAsia"/>
        </w:rPr>
        <w:t>，和按态</w:t>
      </w:r>
      <w:r>
        <w:rPr>
          <w:rFonts w:hint="eastAsia"/>
        </w:rPr>
        <w:t>(</w:t>
      </w:r>
      <w:r>
        <w:t>BTN_PRESSED)</w:t>
      </w:r>
      <w:r>
        <w:rPr>
          <w:rFonts w:hint="eastAsia"/>
        </w:rPr>
        <w:t>。</w:t>
      </w:r>
    </w:p>
    <w:p w14:paraId="635F8524" w14:textId="77777777" w:rsidR="001B7C35" w:rsidRDefault="001B7C35" w:rsidP="00551A3F">
      <w:r>
        <w:rPr>
          <w:rFonts w:hint="eastAsia"/>
        </w:rPr>
        <w:lastRenderedPageBreak/>
        <w:t>按钮逻辑代码：</w:t>
      </w:r>
    </w:p>
    <w:bookmarkStart w:id="0" w:name="_MON_1685039904"/>
    <w:bookmarkEnd w:id="0"/>
    <w:p w14:paraId="55AC1E51" w14:textId="7D39A249" w:rsidR="001B7C35" w:rsidRDefault="002C21EF" w:rsidP="002C21EF">
      <w:pPr>
        <w:jc w:val="center"/>
      </w:pPr>
      <w:r>
        <w:object w:dxaOrig="9360" w:dyaOrig="8620" w14:anchorId="6741D4F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6.4pt;height:383.4pt" o:ole="">
            <v:imagedata r:id="rId12" o:title=""/>
          </v:shape>
          <o:OLEObject Type="Embed" ProgID="Word.OpenDocumentText.12" ShapeID="_x0000_i1025" DrawAspect="Content" ObjectID="_1685128502" r:id="rId13"/>
        </w:object>
      </w:r>
    </w:p>
    <w:p w14:paraId="6959F722" w14:textId="77777777" w:rsidR="002C21EF" w:rsidRDefault="001B7C35" w:rsidP="00551A3F">
      <w:r>
        <w:rPr>
          <w:rFonts w:hint="eastAsia"/>
        </w:rPr>
        <w:t>所以，这个代码是检查鼠标坐标是否在按钮里面。如果是的话，按钮状态指定为悬停态。同时，如果用户有</w:t>
      </w:r>
      <w:r w:rsidRPr="001B7C35">
        <w:rPr>
          <w:rFonts w:hint="eastAsia"/>
        </w:rPr>
        <w:t>鼠标左键单击</w:t>
      </w:r>
      <w:r>
        <w:rPr>
          <w:rFonts w:hint="eastAsia"/>
        </w:rPr>
        <w:t>，</w:t>
      </w:r>
      <w:r w:rsidR="00713222">
        <w:rPr>
          <w:rFonts w:hint="eastAsia"/>
        </w:rPr>
        <w:t>按钮的状态变成按态。每个状态都有自己的指定。悬停态会播放音乐的</w:t>
      </w:r>
      <w:r w:rsidR="00713222" w:rsidRPr="00713222">
        <w:rPr>
          <w:rFonts w:hint="eastAsia"/>
        </w:rPr>
        <w:t>片段</w:t>
      </w:r>
      <w:r w:rsidR="00713222">
        <w:rPr>
          <w:rFonts w:hint="eastAsia"/>
        </w:rPr>
        <w:t>，然后按态能推</w:t>
      </w:r>
      <w:proofErr w:type="spellStart"/>
      <w:r w:rsidR="00713222" w:rsidRPr="00713222">
        <w:rPr>
          <w:rStyle w:val="CodeChar"/>
          <w:rFonts w:hint="eastAsia"/>
        </w:rPr>
        <w:t>Gam</w:t>
      </w:r>
      <w:r w:rsidR="00713222" w:rsidRPr="00713222">
        <w:rPr>
          <w:rStyle w:val="CodeChar"/>
        </w:rPr>
        <w:t>eState</w:t>
      </w:r>
      <w:proofErr w:type="spellEnd"/>
      <w:r w:rsidR="00713222" w:rsidRPr="00713222">
        <w:rPr>
          <w:rStyle w:val="CodeChar"/>
        </w:rPr>
        <w:t xml:space="preserve"> class</w:t>
      </w:r>
      <w:r w:rsidR="00713222" w:rsidRPr="00713222">
        <w:rPr>
          <w:rStyle w:val="CodeChar"/>
        </w:rPr>
        <w:t>到</w:t>
      </w:r>
      <w:r w:rsidR="00713222" w:rsidRPr="00713222">
        <w:rPr>
          <w:rStyle w:val="CodeChar"/>
        </w:rPr>
        <w:t>State</w:t>
      </w:r>
      <w:r w:rsidR="00713222">
        <w:rPr>
          <w:rFonts w:hint="eastAsia"/>
        </w:rPr>
        <w:t>的堆栈。</w:t>
      </w:r>
    </w:p>
    <w:p w14:paraId="52FE323B" w14:textId="66F8DDC7" w:rsidR="002C21EF" w:rsidRDefault="002C21EF" w:rsidP="002C21EF">
      <w:pPr>
        <w:jc w:val="left"/>
      </w:pPr>
      <w:r>
        <w:rPr>
          <w:rFonts w:hint="eastAsia"/>
        </w:rPr>
        <w:t>下面是玩法小手册的图形设计：</w:t>
      </w:r>
    </w:p>
    <w:p w14:paraId="0845E0A5" w14:textId="31CAFAA4" w:rsidR="00456C92" w:rsidRDefault="002C21EF" w:rsidP="002C21EF">
      <w:pPr>
        <w:jc w:val="center"/>
        <w:rPr>
          <w:rFonts w:ascii="Courier New" w:eastAsiaTheme="minorEastAsia" w:hAnsi="Courier New" w:cs="Courier New"/>
          <w:sz w:val="20"/>
          <w:szCs w:val="20"/>
        </w:rPr>
      </w:pPr>
      <w:r>
        <w:rPr>
          <w:rFonts w:hint="eastAsia"/>
          <w:noProof/>
        </w:rPr>
        <w:drawing>
          <wp:inline distT="0" distB="0" distL="0" distR="0" wp14:anchorId="322053FD" wp14:editId="732947AE">
            <wp:extent cx="3705297" cy="18669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8797" cy="1878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6C92">
        <w:br w:type="page"/>
      </w:r>
    </w:p>
    <w:p w14:paraId="555CEA3B" w14:textId="24130224" w:rsidR="00506A0F" w:rsidRPr="00506A0F" w:rsidRDefault="00506A0F" w:rsidP="00506A0F">
      <w:pPr>
        <w:pStyle w:val="Code"/>
        <w:numPr>
          <w:ilvl w:val="0"/>
          <w:numId w:val="21"/>
        </w:numPr>
        <w:rPr>
          <w:b/>
          <w:i/>
        </w:rPr>
      </w:pPr>
      <w:proofErr w:type="spellStart"/>
      <w:r w:rsidRPr="00506A0F">
        <w:rPr>
          <w:b/>
          <w:i/>
        </w:rPr>
        <w:lastRenderedPageBreak/>
        <w:t>GameState</w:t>
      </w:r>
      <w:proofErr w:type="spellEnd"/>
      <w:r w:rsidRPr="00506A0F">
        <w:rPr>
          <w:b/>
          <w:i/>
        </w:rPr>
        <w:t xml:space="preserve"> </w:t>
      </w:r>
      <w:proofErr w:type="gramStart"/>
      <w:r w:rsidRPr="00506A0F">
        <w:rPr>
          <w:b/>
          <w:i/>
        </w:rPr>
        <w:t>class :</w:t>
      </w:r>
      <w:proofErr w:type="gramEnd"/>
      <w:r w:rsidRPr="00506A0F">
        <w:rPr>
          <w:b/>
          <w:i/>
        </w:rPr>
        <w:t xml:space="preserve"> public State</w:t>
      </w:r>
    </w:p>
    <w:p w14:paraId="1ABD8DBB" w14:textId="74F2ECA3" w:rsidR="00506A0F" w:rsidRPr="00506A0F" w:rsidRDefault="00506A0F" w:rsidP="00506A0F">
      <w:pPr>
        <w:pStyle w:val="Code"/>
        <w:rPr>
          <w:b/>
          <w:i/>
        </w:rPr>
      </w:pPr>
    </w:p>
    <w:p w14:paraId="266D21C7" w14:textId="2A436259" w:rsidR="00506A0F" w:rsidRDefault="00161505" w:rsidP="00506A0F">
      <w:pPr>
        <w:pStyle w:val="Code"/>
        <w:rPr>
          <w:b/>
          <w:i/>
        </w:rPr>
      </w:pPr>
      <w:r>
        <w:rPr>
          <w:rFonts w:hint="eastAsia"/>
          <w:b/>
          <w:i/>
          <w:noProof/>
        </w:rPr>
        <w:drawing>
          <wp:inline distT="0" distB="0" distL="0" distR="0" wp14:anchorId="40C7F581" wp14:editId="19A3DA31">
            <wp:extent cx="5935980" cy="295656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0ABE6" w14:textId="5E6F7FE7" w:rsidR="00161505" w:rsidRDefault="00161505" w:rsidP="00506A0F">
      <w:pPr>
        <w:pStyle w:val="Code"/>
        <w:rPr>
          <w:b/>
          <w:i/>
        </w:rPr>
      </w:pPr>
    </w:p>
    <w:p w14:paraId="70224BEA" w14:textId="77777777" w:rsidR="00431FDD" w:rsidRDefault="00161505" w:rsidP="00161505">
      <w:pPr>
        <w:rPr>
          <w:rFonts w:ascii="SimSun" w:hAnsi="SimSun" w:cs="Courier New"/>
          <w:bCs/>
          <w:szCs w:val="21"/>
          <w:lang w:val="en-ID"/>
        </w:rPr>
      </w:pPr>
      <w:r>
        <w:rPr>
          <w:rFonts w:hint="eastAsia"/>
        </w:rPr>
        <w:t>上面是</w:t>
      </w:r>
      <w:r w:rsidR="00AB5A73">
        <w:rPr>
          <w:rFonts w:hint="eastAsia"/>
        </w:rPr>
        <w:t>玩法状态的普遍表示</w:t>
      </w:r>
      <w:r w:rsidR="001B1979">
        <w:rPr>
          <w:rFonts w:hint="eastAsia"/>
        </w:rPr>
        <w:t>。鼓面会从左向右移动的，然后有一个“目标圆”，就是用户打击鼓面的地方。在目标圆的中间有一个无形的中线，为了措施鼓面打击的</w:t>
      </w:r>
      <w:r w:rsidR="001B1979" w:rsidRPr="001B1979">
        <w:rPr>
          <w:rFonts w:ascii="SimSun" w:hAnsi="SimSun" w:cs="Courier New" w:hint="eastAsia"/>
          <w:bCs/>
          <w:szCs w:val="21"/>
          <w:lang w:val="en-ID"/>
        </w:rPr>
        <w:t>时刻准确度</w:t>
      </w:r>
      <w:r w:rsidR="001B1979">
        <w:rPr>
          <w:rFonts w:ascii="SimSun" w:hAnsi="SimSun" w:cs="Courier New" w:hint="eastAsia"/>
          <w:bCs/>
          <w:szCs w:val="21"/>
          <w:lang w:val="en-ID"/>
        </w:rPr>
        <w:t>。</w:t>
      </w:r>
    </w:p>
    <w:p w14:paraId="768AA9BD" w14:textId="040D8516" w:rsidR="00161505" w:rsidRDefault="00431FDD" w:rsidP="00431FDD">
      <w:pPr>
        <w:pStyle w:val="ListParagraph"/>
        <w:numPr>
          <w:ilvl w:val="0"/>
          <w:numId w:val="22"/>
        </w:numPr>
        <w:rPr>
          <w:rFonts w:ascii="SimSun" w:hAnsi="SimSun" w:cs="Courier New"/>
          <w:bCs/>
          <w:szCs w:val="21"/>
          <w:lang w:val="en-ID"/>
        </w:rPr>
      </w:pPr>
      <w:r w:rsidRPr="00431FDD">
        <w:rPr>
          <w:rFonts w:ascii="SimSun" w:hAnsi="SimSun" w:cs="Courier New" w:hint="eastAsia"/>
          <w:bCs/>
          <w:szCs w:val="21"/>
          <w:lang w:val="en-ID"/>
        </w:rPr>
        <w:t>如果打击很精准，积分增加</w:t>
      </w:r>
      <w:r w:rsidR="00E87639">
        <w:rPr>
          <w:rFonts w:ascii="SimSun" w:hAnsi="SimSun" w:cs="Courier New"/>
          <w:bCs/>
          <w:szCs w:val="21"/>
          <w:lang w:val="en-ID"/>
        </w:rPr>
        <w:t>750</w:t>
      </w:r>
      <w:r w:rsidRPr="00431FDD">
        <w:rPr>
          <w:rFonts w:ascii="SimSun" w:hAnsi="SimSun" w:cs="Courier New" w:hint="eastAsia"/>
          <w:bCs/>
          <w:szCs w:val="21"/>
          <w:lang w:val="en-ID"/>
        </w:rPr>
        <w:t>分。如果打击挺精准，积分增加5</w:t>
      </w:r>
      <w:r w:rsidRPr="00431FDD">
        <w:rPr>
          <w:rFonts w:ascii="SimSun" w:hAnsi="SimSun" w:cs="Courier New"/>
          <w:bCs/>
          <w:szCs w:val="21"/>
          <w:lang w:val="en-ID"/>
        </w:rPr>
        <w:t>00</w:t>
      </w:r>
      <w:r w:rsidRPr="00431FDD">
        <w:rPr>
          <w:rFonts w:ascii="SimSun" w:hAnsi="SimSun" w:cs="Courier New" w:hint="eastAsia"/>
          <w:bCs/>
          <w:szCs w:val="21"/>
          <w:lang w:val="en-ID"/>
        </w:rPr>
        <w:t>分。最后，如果打击不精准，积分增加2</w:t>
      </w:r>
      <w:r w:rsidR="00E87639">
        <w:rPr>
          <w:rFonts w:ascii="SimSun" w:hAnsi="SimSun" w:cs="Courier New"/>
          <w:bCs/>
          <w:szCs w:val="21"/>
          <w:lang w:val="en-ID"/>
        </w:rPr>
        <w:t>5</w:t>
      </w:r>
      <w:r w:rsidRPr="00431FDD">
        <w:rPr>
          <w:rFonts w:ascii="SimSun" w:hAnsi="SimSun" w:cs="Courier New"/>
          <w:bCs/>
          <w:szCs w:val="21"/>
          <w:lang w:val="en-ID"/>
        </w:rPr>
        <w:t>0</w:t>
      </w:r>
      <w:r w:rsidRPr="00431FDD">
        <w:rPr>
          <w:rFonts w:ascii="SimSun" w:hAnsi="SimSun" w:cs="Courier New" w:hint="eastAsia"/>
          <w:bCs/>
          <w:szCs w:val="21"/>
          <w:lang w:val="en-ID"/>
        </w:rPr>
        <w:t>分。</w:t>
      </w:r>
    </w:p>
    <w:p w14:paraId="59F82B80" w14:textId="43F1A7AE" w:rsidR="00431FDD" w:rsidRDefault="00431FDD" w:rsidP="00431FDD">
      <w:pPr>
        <w:pStyle w:val="ListParagraph"/>
        <w:numPr>
          <w:ilvl w:val="0"/>
          <w:numId w:val="22"/>
        </w:numPr>
        <w:rPr>
          <w:rFonts w:ascii="SimSun" w:hAnsi="SimSun" w:cs="Courier New"/>
          <w:bCs/>
          <w:szCs w:val="21"/>
          <w:lang w:val="en-ID"/>
        </w:rPr>
      </w:pPr>
      <w:r>
        <w:rPr>
          <w:rFonts w:ascii="SimSun" w:hAnsi="SimSun" w:cs="Courier New" w:hint="eastAsia"/>
          <w:bCs/>
          <w:szCs w:val="21"/>
          <w:lang w:val="en-ID"/>
        </w:rPr>
        <w:t>每个</w:t>
      </w:r>
      <w:r w:rsidRPr="001B1979">
        <w:rPr>
          <w:rFonts w:ascii="SimSun" w:hAnsi="SimSun" w:cs="Courier New" w:hint="eastAsia"/>
          <w:bCs/>
          <w:szCs w:val="21"/>
          <w:lang w:val="en-ID"/>
        </w:rPr>
        <w:t>准确度</w:t>
      </w:r>
      <w:r>
        <w:rPr>
          <w:rFonts w:ascii="SimSun" w:hAnsi="SimSun" w:cs="Courier New" w:hint="eastAsia"/>
          <w:bCs/>
          <w:szCs w:val="21"/>
          <w:lang w:val="en-ID"/>
        </w:rPr>
        <w:t>的类型能返回三个评论：“GOOD”，“BAD”，和“OK”。</w:t>
      </w:r>
    </w:p>
    <w:p w14:paraId="286AD5B1" w14:textId="12D097CD" w:rsidR="00431FDD" w:rsidRPr="00431FDD" w:rsidRDefault="00431FDD" w:rsidP="00431FDD">
      <w:pPr>
        <w:pStyle w:val="ListParagraph"/>
        <w:numPr>
          <w:ilvl w:val="0"/>
          <w:numId w:val="22"/>
        </w:numPr>
        <w:rPr>
          <w:rFonts w:ascii="SimSun" w:hAnsi="SimSun" w:cs="Courier New"/>
          <w:bCs/>
          <w:szCs w:val="21"/>
          <w:lang w:val="en-ID"/>
        </w:rPr>
      </w:pPr>
      <w:r>
        <w:rPr>
          <w:rFonts w:ascii="SimSun" w:hAnsi="SimSun" w:cs="Courier New" w:hint="eastAsia"/>
          <w:bCs/>
          <w:szCs w:val="21"/>
          <w:lang w:val="en-ID"/>
        </w:rPr>
        <w:t>连击数连续地增加，但如果有鼓面无被打击通过了目标圆，连击数</w:t>
      </w:r>
      <w:r w:rsidRPr="00431FDD">
        <w:rPr>
          <w:rFonts w:ascii="SimSun" w:hAnsi="SimSun" w:cs="Courier New" w:hint="eastAsia"/>
          <w:bCs/>
          <w:szCs w:val="21"/>
          <w:lang w:val="en-ID"/>
        </w:rPr>
        <w:t>重置为0</w:t>
      </w:r>
      <w:r>
        <w:rPr>
          <w:rFonts w:ascii="SimSun" w:hAnsi="SimSun" w:cs="Courier New" w:hint="eastAsia"/>
          <w:bCs/>
          <w:szCs w:val="21"/>
          <w:lang w:val="en-ID"/>
        </w:rPr>
        <w:t>。</w:t>
      </w:r>
    </w:p>
    <w:p w14:paraId="2B4C1E51" w14:textId="2233D39B" w:rsidR="00DD21EC" w:rsidRDefault="00DD21EC" w:rsidP="00161505"/>
    <w:p w14:paraId="3949B468" w14:textId="4B6BFFEB" w:rsidR="00DD21EC" w:rsidRDefault="005E5DE4" w:rsidP="00161505">
      <w:r>
        <w:rPr>
          <w:rFonts w:hint="eastAsia"/>
        </w:rPr>
        <w:t>下面是更新鼓面的代码，包括移动鼓面和决定那一个鼓面是在目标圆里：</w:t>
      </w:r>
    </w:p>
    <w:bookmarkStart w:id="1" w:name="_MON_1685043230"/>
    <w:bookmarkEnd w:id="1"/>
    <w:p w14:paraId="0945AFF1" w14:textId="13A6D3DF" w:rsidR="005E5DE4" w:rsidRDefault="00DE530B" w:rsidP="00161505">
      <w:r>
        <w:object w:dxaOrig="10466" w:dyaOrig="4758" w14:anchorId="713BCC16">
          <v:shape id="_x0000_i1026" type="#_x0000_t75" style="width:466.2pt;height:211.8pt" o:ole="">
            <v:imagedata r:id="rId16" o:title=""/>
          </v:shape>
          <o:OLEObject Type="Embed" ProgID="Word.OpenDocumentText.12" ShapeID="_x0000_i1026" DrawAspect="Content" ObjectID="_1685128503" r:id="rId17"/>
        </w:object>
      </w:r>
    </w:p>
    <w:bookmarkStart w:id="2" w:name="_MON_1685043519"/>
    <w:bookmarkEnd w:id="2"/>
    <w:p w14:paraId="021ADA9F" w14:textId="45C5A347" w:rsidR="00DE530B" w:rsidRDefault="000D7730" w:rsidP="00161505">
      <w:r>
        <w:object w:dxaOrig="10466" w:dyaOrig="8556" w14:anchorId="49979377">
          <v:shape id="_x0000_i1027" type="#_x0000_t75" style="width:444.6pt;height:363pt" o:ole="">
            <v:imagedata r:id="rId18" o:title=""/>
          </v:shape>
          <o:OLEObject Type="Embed" ProgID="Word.OpenDocumentText.12" ShapeID="_x0000_i1027" DrawAspect="Content" ObjectID="_1685128504" r:id="rId19"/>
        </w:object>
      </w:r>
    </w:p>
    <w:p w14:paraId="5326F087" w14:textId="01B9B80D" w:rsidR="000607E1" w:rsidRDefault="000607E1" w:rsidP="00161505">
      <w:r>
        <w:rPr>
          <w:rFonts w:hint="eastAsia"/>
        </w:rPr>
        <w:t>代码的描述是在下面：</w:t>
      </w:r>
    </w:p>
    <w:p w14:paraId="5508450C" w14:textId="743880B9" w:rsidR="0024503F" w:rsidRDefault="0024503F" w:rsidP="000607E1">
      <w:pPr>
        <w:pStyle w:val="ListParagraph"/>
        <w:numPr>
          <w:ilvl w:val="0"/>
          <w:numId w:val="23"/>
        </w:numPr>
      </w:pPr>
      <w:r>
        <w:rPr>
          <w:rFonts w:hint="eastAsia"/>
        </w:rPr>
        <w:t>为了保存鼓面和</w:t>
      </w:r>
      <w:r w:rsidR="00FC4AE7">
        <w:rPr>
          <w:rFonts w:hint="eastAsia"/>
        </w:rPr>
        <w:t>跟目标圆交叉状态，我是用两个</w:t>
      </w:r>
      <w:r w:rsidR="0028074B">
        <w:rPr>
          <w:rFonts w:hint="eastAsia"/>
        </w:rPr>
        <w:t>矢量</w:t>
      </w:r>
      <w:r w:rsidR="00E80D62">
        <w:rPr>
          <w:rFonts w:hint="eastAsia"/>
        </w:rPr>
        <w:t>数据</w:t>
      </w:r>
      <w:r w:rsidR="00FC4AE7" w:rsidRPr="00DA1236">
        <w:rPr>
          <w:rStyle w:val="CodeChar"/>
          <w:rFonts w:hint="eastAsia"/>
        </w:rPr>
        <w:t>s</w:t>
      </w:r>
      <w:r w:rsidR="00FC4AE7" w:rsidRPr="00DA1236">
        <w:rPr>
          <w:rStyle w:val="CodeChar"/>
        </w:rPr>
        <w:t>td::vector&lt;</w:t>
      </w:r>
      <w:proofErr w:type="spellStart"/>
      <w:r w:rsidR="00FC4AE7" w:rsidRPr="00DA1236">
        <w:rPr>
          <w:rStyle w:val="CodeChar"/>
        </w:rPr>
        <w:t>BeatTaps</w:t>
      </w:r>
      <w:proofErr w:type="spellEnd"/>
      <w:r w:rsidR="00FC4AE7" w:rsidRPr="00DA1236">
        <w:rPr>
          <w:rStyle w:val="CodeChar"/>
        </w:rPr>
        <w:t>&gt;</w:t>
      </w:r>
      <w:r w:rsidR="00FC4AE7">
        <w:t xml:space="preserve"> (</w:t>
      </w:r>
      <w:r w:rsidR="00FC4AE7">
        <w:rPr>
          <w:rFonts w:hint="eastAsia"/>
        </w:rPr>
        <w:t>使用自己制作的鼓面类</w:t>
      </w:r>
      <w:r w:rsidR="00FC4AE7">
        <w:rPr>
          <w:rFonts w:hint="eastAsia"/>
        </w:rPr>
        <w:t>)</w:t>
      </w:r>
      <w:r w:rsidR="00FC4AE7">
        <w:rPr>
          <w:rFonts w:hint="eastAsia"/>
        </w:rPr>
        <w:t>和</w:t>
      </w:r>
      <w:r w:rsidR="00FC4AE7" w:rsidRPr="00DA1236">
        <w:rPr>
          <w:rStyle w:val="CodeChar"/>
          <w:rFonts w:hint="eastAsia"/>
        </w:rPr>
        <w:t>s</w:t>
      </w:r>
      <w:r w:rsidR="00FC4AE7" w:rsidRPr="00DA1236">
        <w:rPr>
          <w:rStyle w:val="CodeChar"/>
        </w:rPr>
        <w:t xml:space="preserve">td::vector&lt;bool&gt; </w:t>
      </w:r>
      <w:r w:rsidR="00FC4AE7">
        <w:t>(</w:t>
      </w:r>
      <w:r w:rsidR="00FC4AE7">
        <w:rPr>
          <w:rFonts w:hint="eastAsia"/>
        </w:rPr>
        <w:t>布尔值</w:t>
      </w:r>
      <w:r w:rsidR="00FC4AE7">
        <w:rPr>
          <w:rFonts w:hint="eastAsia"/>
        </w:rPr>
        <w:t>)</w:t>
      </w:r>
      <w:r w:rsidR="00FC4AE7">
        <w:rPr>
          <w:rFonts w:hint="eastAsia"/>
        </w:rPr>
        <w:t>来按照鼓面状态。</w:t>
      </w:r>
    </w:p>
    <w:p w14:paraId="0FC341E7" w14:textId="7005876C" w:rsidR="000607E1" w:rsidRDefault="00E80D62" w:rsidP="000607E1">
      <w:pPr>
        <w:pStyle w:val="ListParagraph"/>
        <w:numPr>
          <w:ilvl w:val="0"/>
          <w:numId w:val="23"/>
        </w:numPr>
        <w:rPr>
          <w:rStyle w:val="CodeChar"/>
        </w:rPr>
      </w:pPr>
      <w:r>
        <w:rPr>
          <w:rFonts w:hint="eastAsia"/>
        </w:rPr>
        <w:t>使用钟变量来</w:t>
      </w:r>
      <w:r w:rsidRPr="00E80D62">
        <w:rPr>
          <w:rFonts w:hint="eastAsia"/>
        </w:rPr>
        <w:t>跟踪</w:t>
      </w:r>
      <w:r>
        <w:rPr>
          <w:rFonts w:hint="eastAsia"/>
        </w:rPr>
        <w:t>生成新鼓面的</w:t>
      </w:r>
      <w:r w:rsidRPr="00E80D62">
        <w:rPr>
          <w:rFonts w:hint="eastAsia"/>
        </w:rPr>
        <w:t>时间</w:t>
      </w:r>
      <w:r>
        <w:rPr>
          <w:rFonts w:hint="eastAsia"/>
        </w:rPr>
        <w:t>。（</w:t>
      </w:r>
      <w:proofErr w:type="gramStart"/>
      <w:r w:rsidRPr="00E80D62">
        <w:rPr>
          <w:rStyle w:val="CodeChar"/>
          <w:rFonts w:hint="eastAsia"/>
        </w:rPr>
        <w:t>s</w:t>
      </w:r>
      <w:r w:rsidRPr="00E80D62">
        <w:rPr>
          <w:rStyle w:val="CodeChar"/>
        </w:rPr>
        <w:t>f::</w:t>
      </w:r>
      <w:proofErr w:type="gramEnd"/>
      <w:r w:rsidRPr="00E80D62">
        <w:rPr>
          <w:rStyle w:val="CodeChar"/>
        </w:rPr>
        <w:t xml:space="preserve">clock </w:t>
      </w:r>
      <w:proofErr w:type="spellStart"/>
      <w:r w:rsidRPr="00E80D62">
        <w:rPr>
          <w:rStyle w:val="CodeChar"/>
        </w:rPr>
        <w:t>spawnClock</w:t>
      </w:r>
      <w:proofErr w:type="spellEnd"/>
      <w:r w:rsidRPr="00E80D62">
        <w:rPr>
          <w:rStyle w:val="CodeChar"/>
          <w:rFonts w:hint="eastAsia"/>
        </w:rPr>
        <w:t>）</w:t>
      </w:r>
    </w:p>
    <w:p w14:paraId="1F2936D8" w14:textId="1BE1438F" w:rsidR="00E80D62" w:rsidRDefault="00E80D62" w:rsidP="000607E1">
      <w:pPr>
        <w:pStyle w:val="ListParagraph"/>
        <w:numPr>
          <w:ilvl w:val="0"/>
          <w:numId w:val="23"/>
        </w:numPr>
        <w:rPr>
          <w:rStyle w:val="CodeChar"/>
        </w:rPr>
      </w:pPr>
      <w:r>
        <w:rPr>
          <w:rStyle w:val="CodeChar"/>
          <w:rFonts w:hint="eastAsia"/>
        </w:rPr>
        <w:t>在玩法状态的窗口，我有指定无形的线，就是为了删除通过目标圆的鼓面。</w:t>
      </w:r>
    </w:p>
    <w:p w14:paraId="3B6D9DAA" w14:textId="77464537" w:rsidR="00E80D62" w:rsidRDefault="00E80D62" w:rsidP="00E80D62">
      <w:pPr>
        <w:rPr>
          <w:rStyle w:val="CodeChar"/>
        </w:rPr>
      </w:pPr>
    </w:p>
    <w:bookmarkStart w:id="3" w:name="_MON_1685045244"/>
    <w:bookmarkEnd w:id="3"/>
    <w:p w14:paraId="5DDA539A" w14:textId="1612AF2F" w:rsidR="00E80D62" w:rsidRDefault="00215956" w:rsidP="00E80D62">
      <w:pPr>
        <w:rPr>
          <w:rStyle w:val="CodeChar"/>
        </w:rPr>
      </w:pPr>
      <w:r>
        <w:rPr>
          <w:rStyle w:val="CodeChar"/>
        </w:rPr>
        <w:object w:dxaOrig="10466" w:dyaOrig="3398" w14:anchorId="676BB2AA">
          <v:shape id="_x0000_i1028" type="#_x0000_t75" style="width:461.4pt;height:150pt" o:ole="">
            <v:imagedata r:id="rId20" o:title=""/>
          </v:shape>
          <o:OLEObject Type="Embed" ProgID="Word.OpenDocumentText.12" ShapeID="_x0000_i1028" DrawAspect="Content" ObjectID="_1685128505" r:id="rId21"/>
        </w:object>
      </w:r>
    </w:p>
    <w:bookmarkStart w:id="4" w:name="_MON_1685045477"/>
    <w:bookmarkEnd w:id="4"/>
    <w:p w14:paraId="2E3CEE59" w14:textId="165CE83C" w:rsidR="000D7730" w:rsidRDefault="00215956" w:rsidP="00E80D62">
      <w:pPr>
        <w:rPr>
          <w:rStyle w:val="CodeChar"/>
        </w:rPr>
      </w:pPr>
      <w:r>
        <w:rPr>
          <w:rStyle w:val="CodeChar"/>
        </w:rPr>
        <w:object w:dxaOrig="10466" w:dyaOrig="3110" w14:anchorId="2E989EA6">
          <v:shape id="_x0000_i1029" type="#_x0000_t75" style="width:466.2pt;height:138.6pt" o:ole="">
            <v:imagedata r:id="rId22" o:title=""/>
          </v:shape>
          <o:OLEObject Type="Embed" ProgID="Word.OpenDocumentText.12" ShapeID="_x0000_i1029" DrawAspect="Content" ObjectID="_1685128506" r:id="rId23"/>
        </w:object>
      </w:r>
    </w:p>
    <w:p w14:paraId="5619CB13" w14:textId="3690811A" w:rsidR="00B2680B" w:rsidRDefault="00B2680B" w:rsidP="00B2680B">
      <w:r>
        <w:rPr>
          <w:rFonts w:hint="eastAsia"/>
        </w:rPr>
        <w:t>代码的描述是在下面：</w:t>
      </w:r>
    </w:p>
    <w:p w14:paraId="60B59D2F" w14:textId="6C12E376" w:rsidR="00B2680B" w:rsidRDefault="00B2680B" w:rsidP="00B2680B">
      <w:pPr>
        <w:pStyle w:val="ListParagraph"/>
        <w:numPr>
          <w:ilvl w:val="0"/>
          <w:numId w:val="24"/>
        </w:numPr>
      </w:pPr>
      <w:r w:rsidRPr="00B2680B">
        <w:rPr>
          <w:rStyle w:val="CodeChar"/>
        </w:rPr>
        <w:t>left</w:t>
      </w:r>
      <w:r w:rsidRPr="00B2680B">
        <w:rPr>
          <w:rStyle w:val="CodeChar"/>
        </w:rPr>
        <w:t>，</w:t>
      </w:r>
      <w:r w:rsidRPr="00B2680B">
        <w:rPr>
          <w:rStyle w:val="CodeChar"/>
        </w:rPr>
        <w:t xml:space="preserve">right, </w:t>
      </w:r>
      <w:r w:rsidRPr="00B2680B">
        <w:rPr>
          <w:rStyle w:val="CodeChar"/>
        </w:rPr>
        <w:t>和</w:t>
      </w:r>
      <w:r w:rsidRPr="00B2680B">
        <w:rPr>
          <w:rStyle w:val="CodeChar"/>
          <w:rFonts w:hint="eastAsia"/>
        </w:rPr>
        <w:t xml:space="preserve"> </w:t>
      </w:r>
      <w:r w:rsidRPr="00B2680B">
        <w:rPr>
          <w:rStyle w:val="CodeChar"/>
        </w:rPr>
        <w:t>both</w:t>
      </w:r>
      <w:r>
        <w:rPr>
          <w:rFonts w:hint="eastAsia"/>
        </w:rPr>
        <w:t>的布尔值对应不同颜色鼓面。</w:t>
      </w:r>
    </w:p>
    <w:p w14:paraId="61405BA0" w14:textId="77CEA92B" w:rsidR="0050622E" w:rsidRDefault="0050622E" w:rsidP="0050622E">
      <w:pPr>
        <w:pStyle w:val="ListParagraph"/>
        <w:numPr>
          <w:ilvl w:val="0"/>
          <w:numId w:val="24"/>
        </w:numPr>
      </w:pPr>
      <w:r>
        <w:rPr>
          <w:rFonts w:hint="eastAsia"/>
        </w:rPr>
        <w:t>假如布尔值之一是</w:t>
      </w:r>
      <w:r w:rsidRPr="0050622E">
        <w:rPr>
          <w:rStyle w:val="CodeChar"/>
        </w:rPr>
        <w:t>true</w:t>
      </w:r>
      <w:r>
        <w:rPr>
          <w:rFonts w:hint="eastAsia"/>
        </w:rPr>
        <w:t>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积分会增加，使用</w:t>
      </w:r>
      <w:proofErr w:type="spellStart"/>
      <w:r w:rsidRPr="0050622E">
        <w:rPr>
          <w:rStyle w:val="CodeChar"/>
        </w:rPr>
        <w:t>pointAlloc</w:t>
      </w:r>
      <w:proofErr w:type="spellEnd"/>
      <w:r>
        <w:rPr>
          <w:rFonts w:hint="eastAsia"/>
        </w:rPr>
        <w:t>的函数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接受准确性类型的参数，返回分数</w:t>
      </w:r>
      <w:r>
        <w:rPr>
          <w:rFonts w:hint="eastAsia"/>
        </w:rPr>
        <w:t>)</w:t>
      </w:r>
      <w:r>
        <w:rPr>
          <w:rFonts w:hint="eastAsia"/>
        </w:rPr>
        <w:t>，然后删除被打击的鼓面数据（鼓面类和交叉布尔值的物体）。</w:t>
      </w:r>
    </w:p>
    <w:p w14:paraId="447894F9" w14:textId="46E4FFAF" w:rsidR="00821453" w:rsidRDefault="0050622E" w:rsidP="00821453">
      <w:pPr>
        <w:pStyle w:val="ListParagraph"/>
        <w:numPr>
          <w:ilvl w:val="0"/>
          <w:numId w:val="24"/>
        </w:numPr>
      </w:pPr>
      <w:r>
        <w:rPr>
          <w:rFonts w:hint="eastAsia"/>
        </w:rPr>
        <w:t>增加连击数；把连击的布尔值变成</w:t>
      </w:r>
      <w:r w:rsidRPr="00DF37F2">
        <w:rPr>
          <w:rStyle w:val="CodeChar"/>
          <w:rFonts w:hint="eastAsia"/>
        </w:rPr>
        <w:t>t</w:t>
      </w:r>
      <w:r w:rsidRPr="00DF37F2">
        <w:rPr>
          <w:rStyle w:val="CodeChar"/>
        </w:rPr>
        <w:t>rue</w:t>
      </w:r>
      <w:r>
        <w:rPr>
          <w:rFonts w:hint="eastAsia"/>
        </w:rPr>
        <w:t>。</w:t>
      </w:r>
    </w:p>
    <w:p w14:paraId="5A31B776" w14:textId="571B5AA1" w:rsidR="00821453" w:rsidRDefault="00821453" w:rsidP="00821453"/>
    <w:p w14:paraId="4F70B8EA" w14:textId="58E9D1A0" w:rsidR="00821453" w:rsidRDefault="00821453" w:rsidP="00821453">
      <w:r>
        <w:rPr>
          <w:rFonts w:hint="eastAsia"/>
        </w:rPr>
        <w:t>最后，音乐播放结束后就在堆栈推了玩法结束状态的物体。</w:t>
      </w:r>
    </w:p>
    <w:p w14:paraId="4AD12F8B" w14:textId="77777777" w:rsidR="00B2680B" w:rsidRPr="00E80D62" w:rsidRDefault="00B2680B" w:rsidP="00E80D62">
      <w:pPr>
        <w:rPr>
          <w:rStyle w:val="CodeChar"/>
        </w:rPr>
      </w:pPr>
    </w:p>
    <w:p w14:paraId="6892B990" w14:textId="77777777" w:rsidR="00506A0F" w:rsidRPr="00506A0F" w:rsidRDefault="00506A0F" w:rsidP="00506A0F">
      <w:pPr>
        <w:pStyle w:val="Code"/>
        <w:numPr>
          <w:ilvl w:val="0"/>
          <w:numId w:val="21"/>
        </w:numPr>
        <w:rPr>
          <w:b/>
          <w:i/>
        </w:rPr>
      </w:pPr>
      <w:proofErr w:type="spellStart"/>
      <w:r w:rsidRPr="00506A0F">
        <w:rPr>
          <w:b/>
          <w:i/>
        </w:rPr>
        <w:t>GameEndState</w:t>
      </w:r>
      <w:proofErr w:type="spellEnd"/>
      <w:r w:rsidRPr="00506A0F">
        <w:rPr>
          <w:b/>
          <w:i/>
        </w:rPr>
        <w:t xml:space="preserve"> </w:t>
      </w:r>
      <w:proofErr w:type="gramStart"/>
      <w:r w:rsidRPr="00506A0F">
        <w:rPr>
          <w:b/>
          <w:i/>
        </w:rPr>
        <w:t>cla</w:t>
      </w:r>
      <w:r w:rsidRPr="00506A0F">
        <w:rPr>
          <w:rFonts w:hint="eastAsia"/>
          <w:b/>
          <w:i/>
        </w:rPr>
        <w:t>ss</w:t>
      </w:r>
      <w:r w:rsidRPr="00506A0F">
        <w:rPr>
          <w:b/>
          <w:i/>
        </w:rPr>
        <w:t xml:space="preserve"> :</w:t>
      </w:r>
      <w:proofErr w:type="gramEnd"/>
      <w:r w:rsidRPr="00506A0F">
        <w:rPr>
          <w:b/>
          <w:i/>
        </w:rPr>
        <w:t xml:space="preserve"> public State</w:t>
      </w:r>
    </w:p>
    <w:p w14:paraId="49EBFA79" w14:textId="77777777" w:rsidR="00506A0F" w:rsidRDefault="00506A0F" w:rsidP="00506A0F">
      <w:pPr>
        <w:pStyle w:val="Code"/>
      </w:pPr>
    </w:p>
    <w:p w14:paraId="50855174" w14:textId="6E61DD63" w:rsidR="00506A0F" w:rsidRDefault="00821453" w:rsidP="00506A0F">
      <w:pPr>
        <w:pStyle w:val="Code"/>
      </w:pPr>
      <w:r>
        <w:rPr>
          <w:noProof/>
        </w:rPr>
        <w:drawing>
          <wp:inline distT="0" distB="0" distL="0" distR="0" wp14:anchorId="17DA9FFD" wp14:editId="05AD108D">
            <wp:extent cx="5943600" cy="2971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713A1" w14:textId="6238DA48" w:rsidR="00821453" w:rsidRDefault="00821453" w:rsidP="00506A0F">
      <w:pPr>
        <w:pStyle w:val="Code"/>
      </w:pPr>
    </w:p>
    <w:p w14:paraId="3A1AF158" w14:textId="1406B92A" w:rsidR="00821453" w:rsidRDefault="00821453" w:rsidP="00506A0F">
      <w:pPr>
        <w:pStyle w:val="Code"/>
      </w:pPr>
      <w:r>
        <w:rPr>
          <w:rFonts w:hint="eastAsia"/>
        </w:rPr>
        <w:t>上面是玩法结束的状态画面。这个画面会使用小的动画片来表示分数。如果表示完后，回去到菜单画面。</w:t>
      </w:r>
    </w:p>
    <w:p w14:paraId="60FA30A7" w14:textId="79294E4B" w:rsidR="00E605D6" w:rsidRDefault="00E605D6" w:rsidP="00506A0F">
      <w:pPr>
        <w:pStyle w:val="Code"/>
      </w:pPr>
    </w:p>
    <w:p w14:paraId="45967456" w14:textId="37F9EDAC" w:rsidR="00E605D6" w:rsidRDefault="00E605D6">
      <w:pPr>
        <w:jc w:val="left"/>
        <w:rPr>
          <w:rFonts w:ascii="Courier New" w:eastAsiaTheme="minorEastAsia" w:hAnsi="Courier New" w:cs="Courier New"/>
          <w:sz w:val="20"/>
          <w:szCs w:val="20"/>
        </w:rPr>
      </w:pPr>
      <w:r>
        <w:br w:type="page"/>
      </w:r>
    </w:p>
    <w:p w14:paraId="0A1FB595" w14:textId="093A9AF7" w:rsidR="00E605D6" w:rsidRDefault="00EA074F" w:rsidP="0092161E">
      <w:pPr>
        <w:pStyle w:val="Heading3"/>
      </w:pPr>
      <w:r>
        <w:rPr>
          <w:rFonts w:hint="eastAsia"/>
        </w:rPr>
        <w:lastRenderedPageBreak/>
        <w:t>图形头文件</w:t>
      </w:r>
    </w:p>
    <w:p w14:paraId="28579966" w14:textId="43A4A337" w:rsidR="00EA074F" w:rsidRDefault="00EA074F" w:rsidP="00EA074F"/>
    <w:p w14:paraId="1E16418F" w14:textId="3966A80B" w:rsidR="00EA074F" w:rsidRDefault="00F27728" w:rsidP="00EA074F">
      <w:r>
        <w:rPr>
          <w:rFonts w:hint="eastAsia"/>
        </w:rPr>
        <w:t>这头文件有包含三个类：按钮类，鼓面时间戳类，和玩法状态的图形类。</w:t>
      </w:r>
    </w:p>
    <w:p w14:paraId="32496DE9" w14:textId="61DBDB80" w:rsidR="00F27728" w:rsidRDefault="00F27728" w:rsidP="00F27728">
      <w:pPr>
        <w:pStyle w:val="ListParagraph"/>
        <w:numPr>
          <w:ilvl w:val="0"/>
          <w:numId w:val="25"/>
        </w:numPr>
      </w:pPr>
      <w:r>
        <w:rPr>
          <w:rFonts w:hint="eastAsia"/>
        </w:rPr>
        <w:t>按钮类的内容和函数逻辑基本上在</w:t>
      </w:r>
      <w:proofErr w:type="spellStart"/>
      <w:r w:rsidRPr="00F27728">
        <w:rPr>
          <w:rStyle w:val="CodeChar"/>
          <w:rFonts w:hint="eastAsia"/>
        </w:rPr>
        <w:t>MenuState</w:t>
      </w:r>
      <w:proofErr w:type="spellEnd"/>
      <w:r>
        <w:rPr>
          <w:rFonts w:hint="eastAsia"/>
        </w:rPr>
        <w:t>类的代码描述相似的。</w:t>
      </w:r>
    </w:p>
    <w:p w14:paraId="4A80AF04" w14:textId="46B0C8B9" w:rsidR="00F27728" w:rsidRDefault="00F27728" w:rsidP="00F27728">
      <w:pPr>
        <w:pStyle w:val="ListParagraph"/>
        <w:numPr>
          <w:ilvl w:val="0"/>
          <w:numId w:val="25"/>
        </w:numPr>
      </w:pPr>
      <w:r>
        <w:rPr>
          <w:rFonts w:hint="eastAsia"/>
        </w:rPr>
        <w:t>鼓面时间戳类（</w:t>
      </w:r>
      <w:r w:rsidRPr="00F27728">
        <w:rPr>
          <w:rStyle w:val="CodeChar"/>
          <w:rFonts w:hint="eastAsia"/>
        </w:rPr>
        <w:t>Beats</w:t>
      </w:r>
      <w:r w:rsidRPr="00F27728">
        <w:rPr>
          <w:rStyle w:val="CodeChar"/>
        </w:rPr>
        <w:t xml:space="preserve"> class</w:t>
      </w:r>
      <w:r>
        <w:rPr>
          <w:rStyle w:val="CodeChar"/>
          <w:rFonts w:hint="eastAsia"/>
        </w:rPr>
        <w:t>）</w:t>
      </w:r>
      <w:r>
        <w:rPr>
          <w:rFonts w:hint="eastAsia"/>
        </w:rPr>
        <w:t>只包括两个变量：</w:t>
      </w:r>
    </w:p>
    <w:p w14:paraId="071130C9" w14:textId="7C19C4EE" w:rsidR="00F27728" w:rsidRDefault="00F27728" w:rsidP="00F27728">
      <w:pPr>
        <w:pStyle w:val="ListParagraph"/>
        <w:numPr>
          <w:ilvl w:val="1"/>
          <w:numId w:val="25"/>
        </w:numPr>
      </w:pPr>
      <w:r>
        <w:rPr>
          <w:rFonts w:hint="eastAsia"/>
        </w:rPr>
        <w:t>鼓面类型：指定鼓面的类型</w:t>
      </w:r>
      <w:r>
        <w:rPr>
          <w:rFonts w:hint="eastAsia"/>
        </w:rPr>
        <w:t xml:space="preserve"> </w:t>
      </w:r>
      <w:r>
        <w:rPr>
          <w:rFonts w:hint="eastAsia"/>
        </w:rPr>
        <w:t>（使用枚举）</w:t>
      </w:r>
    </w:p>
    <w:p w14:paraId="170C015A" w14:textId="5E1E3A02" w:rsidR="00F27728" w:rsidRDefault="00F27728" w:rsidP="00F27728">
      <w:pPr>
        <w:pStyle w:val="ListParagraph"/>
        <w:numPr>
          <w:ilvl w:val="1"/>
          <w:numId w:val="25"/>
        </w:numPr>
      </w:pPr>
      <w:r>
        <w:rPr>
          <w:rFonts w:hint="eastAsia"/>
        </w:rPr>
        <w:t>时间戳：指定鼓面生成时间戳</w:t>
      </w:r>
    </w:p>
    <w:p w14:paraId="48A43E8F" w14:textId="79C7509D" w:rsidR="00F27728" w:rsidRDefault="00335766" w:rsidP="00F27728">
      <w:pPr>
        <w:pStyle w:val="ListParagraph"/>
        <w:numPr>
          <w:ilvl w:val="0"/>
          <w:numId w:val="25"/>
        </w:numPr>
      </w:pPr>
      <w:r>
        <w:rPr>
          <w:rFonts w:hint="eastAsia"/>
        </w:rPr>
        <w:t>玩法状态的图形类是为了指定静态图形。</w:t>
      </w:r>
    </w:p>
    <w:p w14:paraId="6E6C84BA" w14:textId="2B4AD350" w:rsidR="00335766" w:rsidRDefault="00335766" w:rsidP="00335766"/>
    <w:p w14:paraId="709961E0" w14:textId="253FEB11" w:rsidR="00335766" w:rsidRDefault="00335766" w:rsidP="00335766">
      <w:pPr>
        <w:pStyle w:val="Heading3"/>
        <w:rPr>
          <w:rStyle w:val="CodeChar"/>
          <w:rFonts w:ascii="Times New Roman" w:hAnsi="Times New Roman" w:cstheme="majorBidi"/>
          <w:sz w:val="21"/>
          <w:szCs w:val="24"/>
        </w:rPr>
      </w:pPr>
      <w:r w:rsidRPr="00335766">
        <w:rPr>
          <w:rStyle w:val="CodeChar"/>
          <w:rFonts w:ascii="Times New Roman" w:hAnsi="Times New Roman" w:cstheme="majorBidi" w:hint="eastAsia"/>
          <w:sz w:val="21"/>
          <w:szCs w:val="24"/>
        </w:rPr>
        <w:t>游戏数据头文件</w:t>
      </w:r>
    </w:p>
    <w:p w14:paraId="2029BD26" w14:textId="7C4A29B3" w:rsidR="00335766" w:rsidRDefault="00335766" w:rsidP="00335766"/>
    <w:p w14:paraId="442EC27F" w14:textId="42848641" w:rsidR="00335766" w:rsidRDefault="00335766" w:rsidP="00335766">
      <w:r>
        <w:rPr>
          <w:rFonts w:hint="eastAsia"/>
        </w:rPr>
        <w:t>这头文件包含两个类：音乐玩法数据类，分数类。</w:t>
      </w:r>
    </w:p>
    <w:p w14:paraId="711F4599" w14:textId="176ED6B2" w:rsidR="00335766" w:rsidRDefault="00335766" w:rsidP="00335766">
      <w:pPr>
        <w:pStyle w:val="ListParagraph"/>
        <w:numPr>
          <w:ilvl w:val="0"/>
          <w:numId w:val="26"/>
        </w:numPr>
      </w:pPr>
      <w:r>
        <w:rPr>
          <w:rFonts w:hint="eastAsia"/>
        </w:rPr>
        <w:t>音乐玩法数据类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proofErr w:type="spellStart"/>
      <w:r w:rsidRPr="00335766">
        <w:rPr>
          <w:rStyle w:val="CodeChar"/>
        </w:rPr>
        <w:t>GameData</w:t>
      </w:r>
      <w:proofErr w:type="spellEnd"/>
      <w:r w:rsidRPr="00335766">
        <w:rPr>
          <w:rStyle w:val="CodeChar"/>
        </w:rPr>
        <w:t xml:space="preserve"> class</w:t>
      </w:r>
      <w:r>
        <w:rPr>
          <w:rFonts w:hint="eastAsia"/>
        </w:rPr>
        <w:t>）有包括：</w:t>
      </w:r>
    </w:p>
    <w:p w14:paraId="4C845891" w14:textId="255D5A0C" w:rsidR="00335766" w:rsidRDefault="00335766" w:rsidP="00335766">
      <w:pPr>
        <w:pStyle w:val="ListParagraph"/>
        <w:numPr>
          <w:ilvl w:val="1"/>
          <w:numId w:val="26"/>
        </w:numPr>
      </w:pPr>
      <w:r>
        <w:rPr>
          <w:rFonts w:hint="eastAsia"/>
        </w:rPr>
        <w:t>音乐名字，歌手</w:t>
      </w:r>
    </w:p>
    <w:p w14:paraId="4F83078E" w14:textId="191E3F22" w:rsidR="00335766" w:rsidRDefault="0028074B" w:rsidP="00335766">
      <w:pPr>
        <w:pStyle w:val="ListParagraph"/>
        <w:numPr>
          <w:ilvl w:val="1"/>
          <w:numId w:val="26"/>
        </w:numPr>
        <w:rPr>
          <w:rStyle w:val="CodeChar"/>
        </w:rPr>
      </w:pPr>
      <w:r>
        <w:rPr>
          <w:rFonts w:hint="eastAsia"/>
        </w:rPr>
        <w:t>矢量</w:t>
      </w:r>
      <w:r w:rsidR="00335766">
        <w:rPr>
          <w:rFonts w:hint="eastAsia"/>
        </w:rPr>
        <w:t>数据类型：</w:t>
      </w:r>
      <w:r w:rsidR="00335766" w:rsidRPr="00335766">
        <w:rPr>
          <w:rStyle w:val="CodeChar"/>
          <w:rFonts w:hint="eastAsia"/>
        </w:rPr>
        <w:t>s</w:t>
      </w:r>
      <w:r w:rsidR="00335766" w:rsidRPr="00335766">
        <w:rPr>
          <w:rStyle w:val="CodeChar"/>
        </w:rPr>
        <w:t>td::vector&lt;</w:t>
      </w:r>
      <w:r w:rsidR="00335766">
        <w:rPr>
          <w:rStyle w:val="CodeChar"/>
        </w:rPr>
        <w:t>B</w:t>
      </w:r>
      <w:r w:rsidR="00335766" w:rsidRPr="00335766">
        <w:rPr>
          <w:rStyle w:val="CodeChar"/>
        </w:rPr>
        <w:t>eats&gt;</w:t>
      </w:r>
    </w:p>
    <w:p w14:paraId="26BC2D5B" w14:textId="4CD355B0" w:rsidR="00335766" w:rsidRPr="00335766" w:rsidRDefault="00335766" w:rsidP="00335766">
      <w:pPr>
        <w:pStyle w:val="ListParagraph"/>
        <w:numPr>
          <w:ilvl w:val="2"/>
          <w:numId w:val="26"/>
        </w:numPr>
        <w:rPr>
          <w:rStyle w:val="CodeChar"/>
        </w:rPr>
      </w:pPr>
      <w:r>
        <w:rPr>
          <w:rStyle w:val="CodeChar"/>
          <w:rFonts w:hint="eastAsia"/>
        </w:rPr>
        <w:t>保存音乐鼓面时间戳的数据。</w:t>
      </w:r>
    </w:p>
    <w:p w14:paraId="24C77B04" w14:textId="628B221E" w:rsidR="00335766" w:rsidRDefault="00335766" w:rsidP="00335766">
      <w:pPr>
        <w:pStyle w:val="ListParagraph"/>
        <w:numPr>
          <w:ilvl w:val="1"/>
          <w:numId w:val="26"/>
        </w:numPr>
      </w:pPr>
      <w:r>
        <w:rPr>
          <w:rFonts w:hint="eastAsia"/>
        </w:rPr>
        <w:t>音乐文件路径</w:t>
      </w:r>
    </w:p>
    <w:p w14:paraId="0EA8C94B" w14:textId="69C73811" w:rsidR="00335766" w:rsidRDefault="00335766" w:rsidP="00335766">
      <w:pPr>
        <w:pStyle w:val="ListParagraph"/>
        <w:numPr>
          <w:ilvl w:val="0"/>
          <w:numId w:val="26"/>
        </w:numPr>
      </w:pPr>
      <w:r>
        <w:rPr>
          <w:rFonts w:hint="eastAsia"/>
        </w:rPr>
        <w:t>分数类包含：</w:t>
      </w:r>
    </w:p>
    <w:p w14:paraId="5BD7D984" w14:textId="7B20DB6E" w:rsidR="00335766" w:rsidRDefault="00335766" w:rsidP="00335766">
      <w:pPr>
        <w:pStyle w:val="ListParagraph"/>
        <w:numPr>
          <w:ilvl w:val="1"/>
          <w:numId w:val="26"/>
        </w:numPr>
      </w:pPr>
      <w:r>
        <w:rPr>
          <w:rFonts w:hint="eastAsia"/>
        </w:rPr>
        <w:t>连击数，积分数</w:t>
      </w:r>
    </w:p>
    <w:p w14:paraId="368F0A7D" w14:textId="0080F33B" w:rsidR="00335766" w:rsidRDefault="00335766" w:rsidP="00335766">
      <w:pPr>
        <w:pStyle w:val="ListParagraph"/>
        <w:numPr>
          <w:ilvl w:val="1"/>
          <w:numId w:val="26"/>
        </w:numPr>
      </w:pPr>
      <w:r>
        <w:rPr>
          <w:rFonts w:hint="eastAsia"/>
        </w:rPr>
        <w:t>‘</w:t>
      </w:r>
      <w:r>
        <w:rPr>
          <w:rFonts w:hint="eastAsia"/>
        </w:rPr>
        <w:t>OK</w:t>
      </w:r>
      <w:r>
        <w:t xml:space="preserve">’, </w:t>
      </w:r>
      <w:r>
        <w:rPr>
          <w:rFonts w:hint="eastAsia"/>
        </w:rPr>
        <w:t>‘</w:t>
      </w:r>
      <w:r>
        <w:rPr>
          <w:rFonts w:hint="eastAsia"/>
        </w:rPr>
        <w:t>GOOD</w:t>
      </w:r>
      <w:r>
        <w:t xml:space="preserve">’, </w:t>
      </w:r>
      <w:r>
        <w:rPr>
          <w:rFonts w:hint="eastAsia"/>
        </w:rPr>
        <w:t xml:space="preserve"> </w:t>
      </w:r>
      <w:r>
        <w:t xml:space="preserve">‘BAD’ </w:t>
      </w:r>
      <w:r>
        <w:rPr>
          <w:rFonts w:hint="eastAsia"/>
        </w:rPr>
        <w:t>的评论次数。</w:t>
      </w:r>
    </w:p>
    <w:p w14:paraId="6DFFD56E" w14:textId="543DD582" w:rsidR="00342898" w:rsidRDefault="00342898" w:rsidP="00342898"/>
    <w:p w14:paraId="6334B610" w14:textId="77777777" w:rsidR="00722049" w:rsidRDefault="00722049" w:rsidP="00342898"/>
    <w:p w14:paraId="7D6E7313" w14:textId="77777777" w:rsidR="00245F86" w:rsidRDefault="00245F86">
      <w:pPr>
        <w:jc w:val="left"/>
        <w:rPr>
          <w:rFonts w:eastAsia="SimHei" w:cstheme="majorBidi"/>
          <w:color w:val="000000" w:themeColor="text1"/>
          <w:sz w:val="28"/>
          <w:szCs w:val="32"/>
        </w:rPr>
      </w:pPr>
      <w:r>
        <w:br w:type="page"/>
      </w:r>
    </w:p>
    <w:p w14:paraId="31EB9723" w14:textId="4A536C4C" w:rsidR="00342898" w:rsidRDefault="002B7498" w:rsidP="00B8690D">
      <w:pPr>
        <w:pStyle w:val="Heading1"/>
      </w:pPr>
      <w:r>
        <w:rPr>
          <w:rFonts w:hint="eastAsia"/>
        </w:rPr>
        <w:lastRenderedPageBreak/>
        <w:t>具体特殊技术</w:t>
      </w:r>
    </w:p>
    <w:p w14:paraId="498AAE6B" w14:textId="68522273" w:rsidR="002B7498" w:rsidRDefault="002B7498" w:rsidP="002B7498"/>
    <w:p w14:paraId="32007EFA" w14:textId="320FD49B" w:rsidR="002B7498" w:rsidRDefault="002B7498" w:rsidP="002B7498">
      <w:pPr>
        <w:pStyle w:val="Heading2"/>
      </w:pPr>
      <w:r>
        <w:rPr>
          <w:rFonts w:hint="eastAsia"/>
        </w:rPr>
        <w:t>游戏框架</w:t>
      </w:r>
    </w:p>
    <w:p w14:paraId="0366DB44" w14:textId="1BF66458" w:rsidR="00871BAF" w:rsidRDefault="00871BAF" w:rsidP="00871BAF"/>
    <w:p w14:paraId="567456FD" w14:textId="49401603" w:rsidR="00871BAF" w:rsidRPr="00871BAF" w:rsidRDefault="00C4123C" w:rsidP="00871BAF">
      <w:pPr>
        <w:pStyle w:val="Heading3"/>
      </w:pPr>
      <w:r>
        <w:rPr>
          <w:rFonts w:hint="eastAsia"/>
        </w:rPr>
        <w:t>用过技术小解释</w:t>
      </w:r>
    </w:p>
    <w:p w14:paraId="052D3735" w14:textId="32ABAA39" w:rsidR="002B7498" w:rsidRDefault="002B7498" w:rsidP="002B7498"/>
    <w:p w14:paraId="2AD97E0F" w14:textId="1EBCC161" w:rsidR="00245F86" w:rsidRDefault="002B7498" w:rsidP="002B7498">
      <w:r>
        <w:rPr>
          <w:rFonts w:hint="eastAsia"/>
        </w:rPr>
        <w:t>为了实现游戏，我用了</w:t>
      </w:r>
      <w:r>
        <w:rPr>
          <w:rFonts w:hint="eastAsia"/>
        </w:rPr>
        <w:t>SFM</w:t>
      </w:r>
      <w:r>
        <w:t>L C++</w:t>
      </w:r>
      <w:r>
        <w:rPr>
          <w:rFonts w:hint="eastAsia"/>
        </w:rPr>
        <w:t xml:space="preserve"> </w:t>
      </w:r>
      <w:r>
        <w:rPr>
          <w:rFonts w:hint="eastAsia"/>
        </w:rPr>
        <w:t>语言的框架。下面是我常用的</w:t>
      </w:r>
      <w:r>
        <w:rPr>
          <w:rFonts w:hint="eastAsia"/>
        </w:rPr>
        <w:t>SFML</w:t>
      </w:r>
      <w:r>
        <w:rPr>
          <w:rFonts w:hint="eastAsia"/>
        </w:rPr>
        <w:t>具体技术和它们的具体功能：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130760" w14:paraId="7B633409" w14:textId="77777777" w:rsidTr="00130760">
        <w:tc>
          <w:tcPr>
            <w:tcW w:w="4675" w:type="dxa"/>
            <w:shd w:val="clear" w:color="auto" w:fill="E7E6E6" w:themeFill="background2"/>
          </w:tcPr>
          <w:p w14:paraId="5B39B735" w14:textId="77777777" w:rsidR="00A93554" w:rsidRDefault="00A93554" w:rsidP="00130760">
            <w:pPr>
              <w:jc w:val="center"/>
            </w:pPr>
          </w:p>
          <w:p w14:paraId="50EBED32" w14:textId="77777777" w:rsidR="00130760" w:rsidRDefault="00130760" w:rsidP="00130760">
            <w:pPr>
              <w:jc w:val="center"/>
            </w:pPr>
            <w:r>
              <w:rPr>
                <w:rFonts w:hint="eastAsia"/>
              </w:rPr>
              <w:t>S</w:t>
            </w:r>
            <w:r>
              <w:t xml:space="preserve">FML </w:t>
            </w:r>
            <w:r>
              <w:rPr>
                <w:rFonts w:hint="eastAsia"/>
              </w:rPr>
              <w:t>技术</w:t>
            </w:r>
          </w:p>
          <w:p w14:paraId="12E86AFB" w14:textId="50365F1E" w:rsidR="00A93554" w:rsidRDefault="00A93554" w:rsidP="00130760">
            <w:pPr>
              <w:jc w:val="center"/>
            </w:pPr>
          </w:p>
        </w:tc>
        <w:tc>
          <w:tcPr>
            <w:tcW w:w="4675" w:type="dxa"/>
            <w:shd w:val="clear" w:color="auto" w:fill="E7E6E6" w:themeFill="background2"/>
          </w:tcPr>
          <w:p w14:paraId="0157FDCC" w14:textId="77777777" w:rsidR="00A93554" w:rsidRDefault="00A93554" w:rsidP="00130760">
            <w:pPr>
              <w:jc w:val="center"/>
            </w:pPr>
          </w:p>
          <w:p w14:paraId="795CE251" w14:textId="05F77534" w:rsidR="00130760" w:rsidRDefault="00130760" w:rsidP="00130760">
            <w:pPr>
              <w:jc w:val="center"/>
            </w:pPr>
            <w:r>
              <w:rPr>
                <w:rFonts w:hint="eastAsia"/>
              </w:rPr>
              <w:t>具体功能</w:t>
            </w:r>
          </w:p>
        </w:tc>
      </w:tr>
      <w:tr w:rsidR="00A93554" w14:paraId="6B1AB791" w14:textId="77777777" w:rsidTr="0072117B">
        <w:tc>
          <w:tcPr>
            <w:tcW w:w="9350" w:type="dxa"/>
            <w:gridSpan w:val="2"/>
            <w:shd w:val="clear" w:color="auto" w:fill="E7E6E6" w:themeFill="background2"/>
          </w:tcPr>
          <w:p w14:paraId="45A29506" w14:textId="77777777" w:rsidR="00A93554" w:rsidRDefault="00A93554" w:rsidP="00A93554">
            <w:pPr>
              <w:jc w:val="center"/>
              <w:rPr>
                <w:b/>
              </w:rPr>
            </w:pPr>
          </w:p>
          <w:p w14:paraId="1006FFB0" w14:textId="2F14DC2B" w:rsidR="00A93554" w:rsidRDefault="00A93554" w:rsidP="00A93554">
            <w:pPr>
              <w:jc w:val="center"/>
              <w:rPr>
                <w:b/>
              </w:rPr>
            </w:pPr>
            <w:r w:rsidRPr="00130760">
              <w:rPr>
                <w:rFonts w:hint="eastAsia"/>
                <w:b/>
              </w:rPr>
              <w:t>画面</w:t>
            </w:r>
            <w:r>
              <w:rPr>
                <w:rFonts w:hint="eastAsia"/>
                <w:b/>
              </w:rPr>
              <w:t>，</w:t>
            </w:r>
            <w:r w:rsidRPr="00130760">
              <w:rPr>
                <w:rFonts w:hint="eastAsia"/>
                <w:b/>
              </w:rPr>
              <w:t>窗口</w:t>
            </w:r>
            <w:r>
              <w:rPr>
                <w:rFonts w:hint="eastAsia"/>
                <w:b/>
              </w:rPr>
              <w:t>，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事件</w:t>
            </w:r>
          </w:p>
          <w:p w14:paraId="412CB4A3" w14:textId="77777777" w:rsidR="00A93554" w:rsidRDefault="00A93554" w:rsidP="00130760">
            <w:pPr>
              <w:jc w:val="center"/>
            </w:pPr>
          </w:p>
        </w:tc>
      </w:tr>
      <w:tr w:rsidR="00130760" w14:paraId="6717678D" w14:textId="77777777" w:rsidTr="00130760">
        <w:tc>
          <w:tcPr>
            <w:tcW w:w="4675" w:type="dxa"/>
          </w:tcPr>
          <w:p w14:paraId="16F701C9" w14:textId="77777777" w:rsidR="00130760" w:rsidRDefault="00130760" w:rsidP="00CD649D">
            <w:pPr>
              <w:pStyle w:val="Code"/>
            </w:pPr>
            <w:proofErr w:type="gramStart"/>
            <w:r>
              <w:t>sf::</w:t>
            </w:r>
            <w:proofErr w:type="spellStart"/>
            <w:proofErr w:type="gramEnd"/>
            <w:r>
              <w:t>RenderWindow</w:t>
            </w:r>
            <w:proofErr w:type="spellEnd"/>
          </w:p>
          <w:p w14:paraId="27D02BCA" w14:textId="343CAE49" w:rsidR="00245F86" w:rsidRDefault="00245F86" w:rsidP="00CD649D">
            <w:pPr>
              <w:pStyle w:val="Code"/>
            </w:pPr>
          </w:p>
        </w:tc>
        <w:tc>
          <w:tcPr>
            <w:tcW w:w="4675" w:type="dxa"/>
          </w:tcPr>
          <w:p w14:paraId="782CBB39" w14:textId="71128772" w:rsidR="00130760" w:rsidRDefault="00A93554" w:rsidP="002B7498">
            <w:r w:rsidRPr="00A93554">
              <w:rPr>
                <w:rFonts w:hint="eastAsia"/>
              </w:rPr>
              <w:t>可作为</w:t>
            </w:r>
            <w:r w:rsidRPr="00A93554">
              <w:rPr>
                <w:rFonts w:hint="eastAsia"/>
              </w:rPr>
              <w:t xml:space="preserve"> 2D </w:t>
            </w:r>
            <w:r w:rsidRPr="00A93554">
              <w:rPr>
                <w:rFonts w:hint="eastAsia"/>
              </w:rPr>
              <w:t>绘图目标的窗口</w:t>
            </w:r>
          </w:p>
        </w:tc>
      </w:tr>
      <w:tr w:rsidR="00130760" w14:paraId="4C6FB741" w14:textId="77777777" w:rsidTr="00130760">
        <w:tc>
          <w:tcPr>
            <w:tcW w:w="4675" w:type="dxa"/>
          </w:tcPr>
          <w:p w14:paraId="78E59D07" w14:textId="77777777" w:rsidR="00130760" w:rsidRDefault="00A93554" w:rsidP="00CD649D">
            <w:pPr>
              <w:pStyle w:val="Code"/>
            </w:pPr>
            <w:proofErr w:type="gramStart"/>
            <w:r>
              <w:t>sf::</w:t>
            </w:r>
            <w:proofErr w:type="spellStart"/>
            <w:proofErr w:type="gramEnd"/>
            <w:r>
              <w:t>VideoMode</w:t>
            </w:r>
            <w:proofErr w:type="spellEnd"/>
          </w:p>
          <w:p w14:paraId="07EC7128" w14:textId="1D0C38A4" w:rsidR="00245F86" w:rsidRDefault="00245F86" w:rsidP="00CD649D">
            <w:pPr>
              <w:pStyle w:val="Code"/>
            </w:pPr>
          </w:p>
        </w:tc>
        <w:tc>
          <w:tcPr>
            <w:tcW w:w="4675" w:type="dxa"/>
          </w:tcPr>
          <w:p w14:paraId="14BDB259" w14:textId="526D1FA3" w:rsidR="00130760" w:rsidRDefault="00A93554" w:rsidP="002B7498">
            <w:r w:rsidRPr="00A93554">
              <w:rPr>
                <w:rFonts w:hint="eastAsia"/>
              </w:rPr>
              <w:t>定义视频模式（宽度、高度），用于设置窗口</w:t>
            </w:r>
          </w:p>
        </w:tc>
      </w:tr>
      <w:tr w:rsidR="00245F86" w14:paraId="4643AA16" w14:textId="77777777" w:rsidTr="00130760">
        <w:tc>
          <w:tcPr>
            <w:tcW w:w="4675" w:type="dxa"/>
          </w:tcPr>
          <w:p w14:paraId="162FB925" w14:textId="77777777" w:rsidR="00245F86" w:rsidRDefault="00245F86" w:rsidP="00CD649D">
            <w:pPr>
              <w:pStyle w:val="Code"/>
            </w:pPr>
            <w:proofErr w:type="gramStart"/>
            <w:r>
              <w:t>sf::</w:t>
            </w:r>
            <w:proofErr w:type="gramEnd"/>
            <w:r>
              <w:t>Event</w:t>
            </w:r>
          </w:p>
          <w:p w14:paraId="5BB52894" w14:textId="48A8FE47" w:rsidR="00245F86" w:rsidRDefault="00245F86" w:rsidP="00CD649D">
            <w:pPr>
              <w:pStyle w:val="Code"/>
            </w:pPr>
          </w:p>
        </w:tc>
        <w:tc>
          <w:tcPr>
            <w:tcW w:w="4675" w:type="dxa"/>
            <w:vMerge w:val="restart"/>
          </w:tcPr>
          <w:p w14:paraId="4FE2AE40" w14:textId="21BD815A" w:rsidR="00245F86" w:rsidRPr="00A93554" w:rsidRDefault="00245F86" w:rsidP="002B7498">
            <w:r w:rsidRPr="00A93554">
              <w:rPr>
                <w:rFonts w:hint="eastAsia"/>
              </w:rPr>
              <w:t>定义系统事件及其参数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处理键盘和鼠标的输入</w:t>
            </w:r>
          </w:p>
        </w:tc>
      </w:tr>
      <w:tr w:rsidR="00245F86" w14:paraId="49273643" w14:textId="77777777" w:rsidTr="00130760">
        <w:tc>
          <w:tcPr>
            <w:tcW w:w="4675" w:type="dxa"/>
          </w:tcPr>
          <w:p w14:paraId="561FD860" w14:textId="77777777" w:rsidR="00245F86" w:rsidRDefault="00245F86" w:rsidP="00CD649D">
            <w:pPr>
              <w:pStyle w:val="Code"/>
            </w:pPr>
            <w:proofErr w:type="gramStart"/>
            <w:r>
              <w:rPr>
                <w:rFonts w:hint="eastAsia"/>
              </w:rPr>
              <w:t>s</w:t>
            </w:r>
            <w:r>
              <w:t>f::</w:t>
            </w:r>
            <w:proofErr w:type="gramEnd"/>
            <w:r>
              <w:t>Keyboard</w:t>
            </w:r>
          </w:p>
          <w:p w14:paraId="46B92BA2" w14:textId="3FDE81A1" w:rsidR="00245F86" w:rsidRDefault="00245F86" w:rsidP="00CD649D">
            <w:pPr>
              <w:pStyle w:val="Code"/>
            </w:pPr>
          </w:p>
        </w:tc>
        <w:tc>
          <w:tcPr>
            <w:tcW w:w="4675" w:type="dxa"/>
            <w:vMerge/>
          </w:tcPr>
          <w:p w14:paraId="48CBAFE1" w14:textId="77777777" w:rsidR="00245F86" w:rsidRPr="00A93554" w:rsidRDefault="00245F86" w:rsidP="002B7498"/>
        </w:tc>
      </w:tr>
      <w:tr w:rsidR="00245F86" w14:paraId="570D5A88" w14:textId="77777777" w:rsidTr="00130760">
        <w:tc>
          <w:tcPr>
            <w:tcW w:w="4675" w:type="dxa"/>
          </w:tcPr>
          <w:p w14:paraId="46C45EB5" w14:textId="76B28145" w:rsidR="00245F86" w:rsidRDefault="00245F86" w:rsidP="00CD649D">
            <w:pPr>
              <w:pStyle w:val="Code"/>
            </w:pPr>
            <w:proofErr w:type="gramStart"/>
            <w:r>
              <w:t>sf::</w:t>
            </w:r>
            <w:proofErr w:type="gramEnd"/>
            <w:r>
              <w:t>Mouse</w:t>
            </w:r>
          </w:p>
          <w:p w14:paraId="248B5423" w14:textId="77777777" w:rsidR="00245F86" w:rsidRDefault="00245F86" w:rsidP="00CD649D">
            <w:pPr>
              <w:pStyle w:val="Code"/>
            </w:pPr>
          </w:p>
        </w:tc>
        <w:tc>
          <w:tcPr>
            <w:tcW w:w="4675" w:type="dxa"/>
            <w:vMerge/>
          </w:tcPr>
          <w:p w14:paraId="1027845B" w14:textId="77777777" w:rsidR="00245F86" w:rsidRPr="00A93554" w:rsidRDefault="00245F86" w:rsidP="002B7498"/>
        </w:tc>
      </w:tr>
      <w:tr w:rsidR="00A93554" w14:paraId="1828E00C" w14:textId="77777777" w:rsidTr="00A93554">
        <w:tc>
          <w:tcPr>
            <w:tcW w:w="9350" w:type="dxa"/>
            <w:gridSpan w:val="2"/>
            <w:shd w:val="clear" w:color="auto" w:fill="E7E6E6" w:themeFill="background2"/>
          </w:tcPr>
          <w:p w14:paraId="02322DD8" w14:textId="77777777" w:rsidR="00A93554" w:rsidRDefault="00A93554" w:rsidP="00A93554">
            <w:pPr>
              <w:jc w:val="center"/>
              <w:rPr>
                <w:b/>
              </w:rPr>
            </w:pPr>
          </w:p>
          <w:p w14:paraId="2CCFC3FA" w14:textId="38208E75" w:rsidR="00A93554" w:rsidRDefault="00A93554" w:rsidP="00A9355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图形</w:t>
            </w:r>
          </w:p>
          <w:p w14:paraId="5460945F" w14:textId="77777777" w:rsidR="00A93554" w:rsidRDefault="00A93554" w:rsidP="002B7498"/>
        </w:tc>
      </w:tr>
      <w:tr w:rsidR="00130760" w14:paraId="64659ED7" w14:textId="77777777" w:rsidTr="00130760">
        <w:tc>
          <w:tcPr>
            <w:tcW w:w="4675" w:type="dxa"/>
          </w:tcPr>
          <w:p w14:paraId="613463AE" w14:textId="77777777" w:rsidR="00130760" w:rsidRDefault="00A93554" w:rsidP="00CD649D">
            <w:pPr>
              <w:pStyle w:val="Code"/>
            </w:pPr>
            <w:proofErr w:type="gramStart"/>
            <w:r>
              <w:t>sf::</w:t>
            </w:r>
            <w:proofErr w:type="spellStart"/>
            <w:proofErr w:type="gramEnd"/>
            <w:r>
              <w:t>RectangleShape</w:t>
            </w:r>
            <w:proofErr w:type="spellEnd"/>
          </w:p>
          <w:p w14:paraId="7327F689" w14:textId="74C5BEC4" w:rsidR="00245F86" w:rsidRDefault="00245F86" w:rsidP="00CD649D">
            <w:pPr>
              <w:pStyle w:val="Code"/>
            </w:pPr>
          </w:p>
        </w:tc>
        <w:tc>
          <w:tcPr>
            <w:tcW w:w="4675" w:type="dxa"/>
          </w:tcPr>
          <w:p w14:paraId="5F29DF3A" w14:textId="347501E2" w:rsidR="00130760" w:rsidRDefault="00A93554" w:rsidP="002B7498">
            <w:r w:rsidRPr="00A93554">
              <w:rPr>
                <w:rFonts w:hint="eastAsia"/>
              </w:rPr>
              <w:t>表示矩形的特殊形状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也能表示线</w:t>
            </w:r>
          </w:p>
        </w:tc>
      </w:tr>
      <w:tr w:rsidR="00130760" w14:paraId="6F70D6F9" w14:textId="77777777" w:rsidTr="00130760">
        <w:tc>
          <w:tcPr>
            <w:tcW w:w="4675" w:type="dxa"/>
          </w:tcPr>
          <w:p w14:paraId="4B614E47" w14:textId="77777777" w:rsidR="00130760" w:rsidRDefault="00A93554" w:rsidP="00CD649D">
            <w:pPr>
              <w:pStyle w:val="Code"/>
            </w:pPr>
            <w:proofErr w:type="gramStart"/>
            <w:r>
              <w:t>sf::</w:t>
            </w:r>
            <w:proofErr w:type="spellStart"/>
            <w:proofErr w:type="gramEnd"/>
            <w:r>
              <w:t>CircleShape</w:t>
            </w:r>
            <w:proofErr w:type="spellEnd"/>
          </w:p>
          <w:p w14:paraId="298B9817" w14:textId="0505D24C" w:rsidR="00245F86" w:rsidRDefault="00245F86" w:rsidP="00CD649D">
            <w:pPr>
              <w:pStyle w:val="Code"/>
            </w:pPr>
          </w:p>
        </w:tc>
        <w:tc>
          <w:tcPr>
            <w:tcW w:w="4675" w:type="dxa"/>
          </w:tcPr>
          <w:p w14:paraId="6B56791A" w14:textId="31C16EAA" w:rsidR="00130760" w:rsidRDefault="00A93554" w:rsidP="002B7498">
            <w:r w:rsidRPr="00A93554">
              <w:rPr>
                <w:rFonts w:hint="eastAsia"/>
              </w:rPr>
              <w:t>代表圆的特殊形状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例如表示目标圆</w:t>
            </w:r>
          </w:p>
        </w:tc>
      </w:tr>
      <w:tr w:rsidR="00130760" w14:paraId="67F98A8F" w14:textId="77777777" w:rsidTr="00130760">
        <w:tc>
          <w:tcPr>
            <w:tcW w:w="4675" w:type="dxa"/>
          </w:tcPr>
          <w:p w14:paraId="28573298" w14:textId="77777777" w:rsidR="00130760" w:rsidRDefault="00A93554" w:rsidP="00CD649D">
            <w:pPr>
              <w:pStyle w:val="Code"/>
            </w:pPr>
            <w:proofErr w:type="gramStart"/>
            <w:r>
              <w:t>sf::</w:t>
            </w:r>
            <w:proofErr w:type="gramEnd"/>
            <w:r>
              <w:t>Texture</w:t>
            </w:r>
          </w:p>
          <w:p w14:paraId="56F40A76" w14:textId="6F04DB1F" w:rsidR="00245F86" w:rsidRDefault="00245F86" w:rsidP="00CD649D">
            <w:pPr>
              <w:pStyle w:val="Code"/>
            </w:pPr>
          </w:p>
        </w:tc>
        <w:tc>
          <w:tcPr>
            <w:tcW w:w="4675" w:type="dxa"/>
          </w:tcPr>
          <w:p w14:paraId="6B424262" w14:textId="68DEA3B0" w:rsidR="00130760" w:rsidRDefault="00A93554" w:rsidP="002B7498">
            <w:r w:rsidRPr="00A93554">
              <w:rPr>
                <w:rFonts w:hint="eastAsia"/>
              </w:rPr>
              <w:t>可用于绘图的图形卡上的图像</w:t>
            </w:r>
          </w:p>
        </w:tc>
      </w:tr>
      <w:tr w:rsidR="00A93554" w14:paraId="79446D40" w14:textId="77777777" w:rsidTr="00130760">
        <w:tc>
          <w:tcPr>
            <w:tcW w:w="4675" w:type="dxa"/>
          </w:tcPr>
          <w:p w14:paraId="215AFE39" w14:textId="1FB303C6" w:rsidR="00A93554" w:rsidRDefault="00A93554" w:rsidP="00CD649D">
            <w:pPr>
              <w:pStyle w:val="Code"/>
            </w:pPr>
            <w:proofErr w:type="gramStart"/>
            <w:r>
              <w:t>sf::</w:t>
            </w:r>
            <w:proofErr w:type="gramEnd"/>
            <w:r>
              <w:t>Sprite</w:t>
            </w:r>
          </w:p>
        </w:tc>
        <w:tc>
          <w:tcPr>
            <w:tcW w:w="4675" w:type="dxa"/>
          </w:tcPr>
          <w:p w14:paraId="1F1A700C" w14:textId="77777777" w:rsidR="00A93554" w:rsidRDefault="00724D1F" w:rsidP="002B7498">
            <w:r w:rsidRPr="00724D1F">
              <w:rPr>
                <w:rFonts w:hint="eastAsia"/>
              </w:rPr>
              <w:t>纹理的可绘制表示，具有自己的变换、颜色等</w:t>
            </w:r>
            <w:r>
              <w:rPr>
                <w:rFonts w:hint="eastAsia"/>
              </w:rPr>
              <w:t>.</w:t>
            </w:r>
            <w:r>
              <w:t xml:space="preserve"> (</w:t>
            </w:r>
            <w:proofErr w:type="spellStart"/>
            <w:r w:rsidRPr="00CD649D">
              <w:rPr>
                <w:rStyle w:val="CodeChar"/>
              </w:rPr>
              <w:t>setTexture</w:t>
            </w:r>
            <w:proofErr w:type="spellEnd"/>
            <w:r>
              <w:rPr>
                <w:rFonts w:hint="eastAsia"/>
              </w:rPr>
              <w:t>函数指定图形</w:t>
            </w:r>
            <w:r>
              <w:rPr>
                <w:rFonts w:hint="eastAsia"/>
              </w:rPr>
              <w:t>)</w:t>
            </w:r>
          </w:p>
          <w:p w14:paraId="3AD78635" w14:textId="31E0FB6E" w:rsidR="00245F86" w:rsidRDefault="00245F86" w:rsidP="002B7498"/>
        </w:tc>
      </w:tr>
      <w:tr w:rsidR="00724D1F" w14:paraId="21E06502" w14:textId="77777777" w:rsidTr="00724D1F">
        <w:tc>
          <w:tcPr>
            <w:tcW w:w="9350" w:type="dxa"/>
            <w:gridSpan w:val="2"/>
            <w:shd w:val="clear" w:color="auto" w:fill="E7E6E6" w:themeFill="background2"/>
          </w:tcPr>
          <w:p w14:paraId="73595BF2" w14:textId="77777777" w:rsidR="00724D1F" w:rsidRDefault="00724D1F" w:rsidP="00724D1F">
            <w:pPr>
              <w:jc w:val="center"/>
            </w:pPr>
          </w:p>
          <w:p w14:paraId="38724E26" w14:textId="77777777" w:rsidR="00724D1F" w:rsidRPr="00C21E97" w:rsidRDefault="00724D1F" w:rsidP="00724D1F">
            <w:pPr>
              <w:jc w:val="center"/>
              <w:rPr>
                <w:b/>
              </w:rPr>
            </w:pPr>
            <w:r w:rsidRPr="00C21E97">
              <w:rPr>
                <w:rFonts w:hint="eastAsia"/>
                <w:b/>
              </w:rPr>
              <w:t>文本</w:t>
            </w:r>
          </w:p>
          <w:p w14:paraId="05AEE6FE" w14:textId="46294614" w:rsidR="00724D1F" w:rsidRDefault="00724D1F" w:rsidP="00724D1F">
            <w:pPr>
              <w:jc w:val="center"/>
            </w:pPr>
          </w:p>
        </w:tc>
      </w:tr>
      <w:tr w:rsidR="00A93554" w14:paraId="753CAEA7" w14:textId="77777777" w:rsidTr="00130760">
        <w:tc>
          <w:tcPr>
            <w:tcW w:w="4675" w:type="dxa"/>
          </w:tcPr>
          <w:p w14:paraId="38271806" w14:textId="77777777" w:rsidR="00A93554" w:rsidRDefault="00C21E97" w:rsidP="00CD649D">
            <w:pPr>
              <w:pStyle w:val="Code"/>
            </w:pPr>
            <w:proofErr w:type="gramStart"/>
            <w:r>
              <w:t>sf::</w:t>
            </w:r>
            <w:proofErr w:type="gramEnd"/>
            <w:r>
              <w:t>Font</w:t>
            </w:r>
          </w:p>
          <w:p w14:paraId="70495875" w14:textId="1A43DAA1" w:rsidR="00245F86" w:rsidRDefault="00245F86" w:rsidP="00CD649D">
            <w:pPr>
              <w:pStyle w:val="Code"/>
            </w:pPr>
          </w:p>
        </w:tc>
        <w:tc>
          <w:tcPr>
            <w:tcW w:w="4675" w:type="dxa"/>
          </w:tcPr>
          <w:p w14:paraId="48D3825B" w14:textId="5DF023FD" w:rsidR="00A93554" w:rsidRDefault="00C21E97" w:rsidP="002B7498">
            <w:r w:rsidRPr="00C21E97">
              <w:rPr>
                <w:rFonts w:hint="eastAsia"/>
              </w:rPr>
              <w:t>用于加载和操作字符字体的类</w:t>
            </w:r>
          </w:p>
        </w:tc>
      </w:tr>
      <w:tr w:rsidR="00A93554" w14:paraId="1745703B" w14:textId="77777777" w:rsidTr="00130760">
        <w:tc>
          <w:tcPr>
            <w:tcW w:w="4675" w:type="dxa"/>
          </w:tcPr>
          <w:p w14:paraId="52724675" w14:textId="77777777" w:rsidR="00A93554" w:rsidRDefault="00C21E97" w:rsidP="00CD649D">
            <w:pPr>
              <w:pStyle w:val="Code"/>
            </w:pPr>
            <w:proofErr w:type="gramStart"/>
            <w:r>
              <w:t>sf::</w:t>
            </w:r>
            <w:proofErr w:type="gramEnd"/>
            <w:r>
              <w:t>Text</w:t>
            </w:r>
          </w:p>
          <w:p w14:paraId="2C0807CA" w14:textId="4ED1673C" w:rsidR="00245F86" w:rsidRDefault="00245F86" w:rsidP="00CD649D">
            <w:pPr>
              <w:pStyle w:val="Code"/>
            </w:pPr>
          </w:p>
        </w:tc>
        <w:tc>
          <w:tcPr>
            <w:tcW w:w="4675" w:type="dxa"/>
          </w:tcPr>
          <w:p w14:paraId="4B1F9FE2" w14:textId="60A18A42" w:rsidR="00A93554" w:rsidRDefault="00C21E97" w:rsidP="002B7498">
            <w:r w:rsidRPr="00C21E97">
              <w:rPr>
                <w:rFonts w:hint="eastAsia"/>
              </w:rPr>
              <w:t>可以绘制到渲染目标的图形文本</w:t>
            </w:r>
          </w:p>
        </w:tc>
      </w:tr>
      <w:tr w:rsidR="00C21E97" w14:paraId="36D970A5" w14:textId="77777777" w:rsidTr="00C21E97">
        <w:tc>
          <w:tcPr>
            <w:tcW w:w="9350" w:type="dxa"/>
            <w:gridSpan w:val="2"/>
            <w:shd w:val="clear" w:color="auto" w:fill="E7E6E6" w:themeFill="background2"/>
          </w:tcPr>
          <w:p w14:paraId="058EDE95" w14:textId="77777777" w:rsidR="00C21E97" w:rsidRDefault="00C21E97" w:rsidP="002B7498"/>
          <w:p w14:paraId="7493D530" w14:textId="77777777" w:rsidR="00C21E97" w:rsidRPr="00C21E97" w:rsidRDefault="00C21E97" w:rsidP="00C21E97">
            <w:pPr>
              <w:jc w:val="center"/>
              <w:rPr>
                <w:b/>
              </w:rPr>
            </w:pPr>
            <w:r w:rsidRPr="00C21E97">
              <w:rPr>
                <w:rFonts w:hint="eastAsia"/>
                <w:b/>
              </w:rPr>
              <w:t>声音、音乐</w:t>
            </w:r>
          </w:p>
          <w:p w14:paraId="3829CE3B" w14:textId="57084D8C" w:rsidR="00C21E97" w:rsidRPr="00C21E97" w:rsidRDefault="00C21E97" w:rsidP="002B7498"/>
        </w:tc>
      </w:tr>
      <w:tr w:rsidR="00C21E97" w14:paraId="3306AB11" w14:textId="77777777" w:rsidTr="00130760">
        <w:tc>
          <w:tcPr>
            <w:tcW w:w="4675" w:type="dxa"/>
          </w:tcPr>
          <w:p w14:paraId="68710B33" w14:textId="77777777" w:rsidR="00C21E97" w:rsidRDefault="00C21E97" w:rsidP="00CD649D">
            <w:pPr>
              <w:pStyle w:val="Code"/>
            </w:pPr>
            <w:proofErr w:type="gramStart"/>
            <w:r>
              <w:t>sf::</w:t>
            </w:r>
            <w:proofErr w:type="gramEnd"/>
            <w:r>
              <w:t>Music</w:t>
            </w:r>
          </w:p>
          <w:p w14:paraId="3CC6F2BB" w14:textId="7A6AA60C" w:rsidR="00245F86" w:rsidRDefault="00245F86" w:rsidP="00CD649D">
            <w:pPr>
              <w:pStyle w:val="Code"/>
            </w:pPr>
          </w:p>
        </w:tc>
        <w:tc>
          <w:tcPr>
            <w:tcW w:w="4675" w:type="dxa"/>
          </w:tcPr>
          <w:p w14:paraId="375AD769" w14:textId="3041EEA7" w:rsidR="00C21E97" w:rsidRPr="00C21E97" w:rsidRDefault="00C21E97" w:rsidP="002B7498">
            <w:r w:rsidRPr="00C21E97">
              <w:rPr>
                <w:rFonts w:hint="eastAsia"/>
              </w:rPr>
              <w:t>从音频文件播放的流式音乐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为了播放音乐</w:t>
            </w:r>
          </w:p>
        </w:tc>
      </w:tr>
      <w:tr w:rsidR="00C21E97" w14:paraId="744038B1" w14:textId="77777777" w:rsidTr="00130760">
        <w:tc>
          <w:tcPr>
            <w:tcW w:w="4675" w:type="dxa"/>
          </w:tcPr>
          <w:p w14:paraId="2A51AC18" w14:textId="77777777" w:rsidR="00C21E97" w:rsidRDefault="00C21E97" w:rsidP="00CD649D">
            <w:pPr>
              <w:pStyle w:val="Code"/>
            </w:pPr>
            <w:proofErr w:type="gramStart"/>
            <w:r>
              <w:t>sf::</w:t>
            </w:r>
            <w:proofErr w:type="spellStart"/>
            <w:proofErr w:type="gramEnd"/>
            <w:r>
              <w:t>SoundBuffer</w:t>
            </w:r>
            <w:proofErr w:type="spellEnd"/>
          </w:p>
          <w:p w14:paraId="3ABAD081" w14:textId="53C792A5" w:rsidR="00245F86" w:rsidRDefault="00245F86" w:rsidP="00CD649D">
            <w:pPr>
              <w:pStyle w:val="Code"/>
            </w:pPr>
          </w:p>
        </w:tc>
        <w:tc>
          <w:tcPr>
            <w:tcW w:w="4675" w:type="dxa"/>
          </w:tcPr>
          <w:p w14:paraId="2BDDBA48" w14:textId="4458F188" w:rsidR="00C21E97" w:rsidRPr="00C21E97" w:rsidRDefault="00C21E97" w:rsidP="002B7498">
            <w:r w:rsidRPr="00C21E97">
              <w:rPr>
                <w:rFonts w:hint="eastAsia"/>
              </w:rPr>
              <w:t>存储定义声音的音频样本</w:t>
            </w:r>
          </w:p>
        </w:tc>
      </w:tr>
      <w:tr w:rsidR="00C21E97" w14:paraId="4BC13F1E" w14:textId="77777777" w:rsidTr="00130760">
        <w:tc>
          <w:tcPr>
            <w:tcW w:w="4675" w:type="dxa"/>
          </w:tcPr>
          <w:p w14:paraId="318B889F" w14:textId="42325F56" w:rsidR="00C21E97" w:rsidRDefault="00C21E97" w:rsidP="00CD649D">
            <w:pPr>
              <w:pStyle w:val="Code"/>
            </w:pPr>
            <w:proofErr w:type="gramStart"/>
            <w:r>
              <w:lastRenderedPageBreak/>
              <w:t>sf::</w:t>
            </w:r>
            <w:proofErr w:type="gramEnd"/>
            <w:r>
              <w:t>Sound</w:t>
            </w:r>
          </w:p>
        </w:tc>
        <w:tc>
          <w:tcPr>
            <w:tcW w:w="4675" w:type="dxa"/>
          </w:tcPr>
          <w:p w14:paraId="1974971F" w14:textId="77777777" w:rsidR="00C21E97" w:rsidRDefault="00C21E97" w:rsidP="002B7498">
            <w:r w:rsidRPr="00C21E97">
              <w:rPr>
                <w:rFonts w:hint="eastAsia"/>
              </w:rPr>
              <w:t>可以在音频环境中播放的规则声音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使用</w:t>
            </w:r>
            <w:proofErr w:type="spellStart"/>
            <w:r w:rsidRPr="00CD649D">
              <w:rPr>
                <w:rStyle w:val="CodeChar"/>
                <w:rFonts w:hint="eastAsia"/>
              </w:rPr>
              <w:t>s</w:t>
            </w:r>
            <w:r w:rsidRPr="00CD649D">
              <w:rPr>
                <w:rStyle w:val="CodeChar"/>
              </w:rPr>
              <w:t>etBuffer</w:t>
            </w:r>
            <w:proofErr w:type="spellEnd"/>
            <w:r>
              <w:rPr>
                <w:rFonts w:hint="eastAsia"/>
              </w:rPr>
              <w:t>函数指定</w:t>
            </w:r>
            <w:r w:rsidR="00245F86">
              <w:rPr>
                <w:rFonts w:hint="eastAsia"/>
              </w:rPr>
              <w:t>声音内容，为了提供音效，例如打击鼓面的不同音效</w:t>
            </w:r>
          </w:p>
          <w:p w14:paraId="510519F2" w14:textId="544941F8" w:rsidR="00245F86" w:rsidRPr="00C21E97" w:rsidRDefault="00245F86" w:rsidP="002B7498"/>
        </w:tc>
      </w:tr>
      <w:tr w:rsidR="00245F86" w14:paraId="0A94CD3F" w14:textId="77777777" w:rsidTr="00245F86">
        <w:tc>
          <w:tcPr>
            <w:tcW w:w="9350" w:type="dxa"/>
            <w:gridSpan w:val="2"/>
            <w:shd w:val="clear" w:color="auto" w:fill="E7E6E6" w:themeFill="background2"/>
          </w:tcPr>
          <w:p w14:paraId="6CB2F379" w14:textId="77777777" w:rsidR="00245F86" w:rsidRDefault="00245F86" w:rsidP="002B7498"/>
          <w:p w14:paraId="06CFA557" w14:textId="77777777" w:rsidR="00245F86" w:rsidRPr="004176EE" w:rsidRDefault="00245F86" w:rsidP="00245F86">
            <w:pPr>
              <w:jc w:val="center"/>
              <w:rPr>
                <w:b/>
              </w:rPr>
            </w:pPr>
            <w:r w:rsidRPr="004176EE">
              <w:rPr>
                <w:rFonts w:hint="eastAsia"/>
                <w:b/>
              </w:rPr>
              <w:t>钟</w:t>
            </w:r>
          </w:p>
          <w:p w14:paraId="4AC53526" w14:textId="1D4BFA57" w:rsidR="00245F86" w:rsidRPr="00C21E97" w:rsidRDefault="00245F86" w:rsidP="002B7498"/>
        </w:tc>
      </w:tr>
      <w:tr w:rsidR="00245F86" w14:paraId="60E8C7D9" w14:textId="77777777" w:rsidTr="00130760">
        <w:tc>
          <w:tcPr>
            <w:tcW w:w="4675" w:type="dxa"/>
          </w:tcPr>
          <w:p w14:paraId="77F05C3B" w14:textId="77777777" w:rsidR="00245F86" w:rsidRDefault="00245F86" w:rsidP="00CD649D">
            <w:pPr>
              <w:pStyle w:val="Code"/>
            </w:pPr>
            <w:proofErr w:type="gramStart"/>
            <w:r>
              <w:t>sf::</w:t>
            </w:r>
            <w:proofErr w:type="gramEnd"/>
            <w:r>
              <w:t>Clock</w:t>
            </w:r>
          </w:p>
          <w:p w14:paraId="6CD3BAB2" w14:textId="01320B83" w:rsidR="00245F86" w:rsidRDefault="00245F86" w:rsidP="00CD649D">
            <w:pPr>
              <w:pStyle w:val="Code"/>
            </w:pPr>
          </w:p>
        </w:tc>
        <w:tc>
          <w:tcPr>
            <w:tcW w:w="4675" w:type="dxa"/>
          </w:tcPr>
          <w:p w14:paraId="11AE25B2" w14:textId="6ECAD9FC" w:rsidR="00245F86" w:rsidRPr="00C21E97" w:rsidRDefault="00245F86" w:rsidP="002B7498">
            <w:r w:rsidRPr="00245F86">
              <w:rPr>
                <w:rFonts w:hint="eastAsia"/>
              </w:rPr>
              <w:t>测量经过时间的实用程序类。</w:t>
            </w:r>
          </w:p>
        </w:tc>
      </w:tr>
      <w:tr w:rsidR="00245F86" w14:paraId="476B9AEF" w14:textId="77777777" w:rsidTr="00245F86">
        <w:tc>
          <w:tcPr>
            <w:tcW w:w="9350" w:type="dxa"/>
            <w:gridSpan w:val="2"/>
            <w:shd w:val="clear" w:color="auto" w:fill="E7E6E6" w:themeFill="background2"/>
          </w:tcPr>
          <w:p w14:paraId="23DD6373" w14:textId="77777777" w:rsidR="00245F86" w:rsidRDefault="00245F86" w:rsidP="002B7498"/>
          <w:p w14:paraId="13F2E16D" w14:textId="77777777" w:rsidR="00245F86" w:rsidRPr="004176EE" w:rsidRDefault="00245F86" w:rsidP="00245F86">
            <w:pPr>
              <w:jc w:val="center"/>
              <w:rPr>
                <w:b/>
              </w:rPr>
            </w:pPr>
            <w:r w:rsidRPr="004176EE">
              <w:rPr>
                <w:b/>
              </w:rPr>
              <w:t xml:space="preserve">2D </w:t>
            </w:r>
            <w:r w:rsidRPr="004176EE">
              <w:rPr>
                <w:rFonts w:hint="eastAsia"/>
                <w:b/>
              </w:rPr>
              <w:t>坐标处理，向量</w:t>
            </w:r>
          </w:p>
          <w:p w14:paraId="4B243755" w14:textId="4CAC9592" w:rsidR="00245F86" w:rsidRPr="00C21E97" w:rsidRDefault="00245F86" w:rsidP="00245F86">
            <w:pPr>
              <w:jc w:val="center"/>
            </w:pPr>
          </w:p>
        </w:tc>
      </w:tr>
      <w:tr w:rsidR="00245F86" w14:paraId="072721D8" w14:textId="77777777" w:rsidTr="00130760">
        <w:tc>
          <w:tcPr>
            <w:tcW w:w="4675" w:type="dxa"/>
          </w:tcPr>
          <w:p w14:paraId="1FA7A68A" w14:textId="77777777" w:rsidR="00245F86" w:rsidRDefault="00245F86" w:rsidP="00CD649D">
            <w:pPr>
              <w:pStyle w:val="Code"/>
            </w:pPr>
            <w:proofErr w:type="gramStart"/>
            <w:r>
              <w:t>sf::</w:t>
            </w:r>
            <w:proofErr w:type="gramEnd"/>
            <w:r>
              <w:t>Vector2i</w:t>
            </w:r>
          </w:p>
          <w:p w14:paraId="15715D23" w14:textId="1141AD72" w:rsidR="00245F86" w:rsidRDefault="00245F86" w:rsidP="00CD649D">
            <w:pPr>
              <w:pStyle w:val="Code"/>
            </w:pPr>
          </w:p>
        </w:tc>
        <w:tc>
          <w:tcPr>
            <w:tcW w:w="4675" w:type="dxa"/>
            <w:vMerge w:val="restart"/>
          </w:tcPr>
          <w:p w14:paraId="390EC84E" w14:textId="757661FA" w:rsidR="00245F86" w:rsidRPr="00C21E97" w:rsidRDefault="00245F86" w:rsidP="00245F86">
            <w:pPr>
              <w:tabs>
                <w:tab w:val="right" w:pos="4459"/>
              </w:tabs>
              <w:jc w:val="left"/>
            </w:pPr>
            <w:r w:rsidRPr="00245F86">
              <w:rPr>
                <w:rFonts w:hint="eastAsia"/>
              </w:rPr>
              <w:t>用于操作二维向量的实用程序模板类</w:t>
            </w:r>
            <w:r>
              <w:rPr>
                <w:rFonts w:hint="eastAsia"/>
              </w:rPr>
              <w:t>,</w:t>
            </w:r>
            <w:r>
              <w:t xml:space="preserve"> f 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 xml:space="preserve"> </w:t>
            </w:r>
            <w:r w:rsidRPr="00CD649D">
              <w:rPr>
                <w:rStyle w:val="CodeChar"/>
              </w:rPr>
              <w:t>float</w:t>
            </w:r>
            <w:r>
              <w:t xml:space="preserve">, </w:t>
            </w:r>
            <w:proofErr w:type="spellStart"/>
            <w:r>
              <w:rPr>
                <w:rFonts w:hint="eastAsia"/>
              </w:rPr>
              <w:t>i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 xml:space="preserve"> </w:t>
            </w:r>
            <w:r w:rsidRPr="00CD649D">
              <w:rPr>
                <w:rStyle w:val="CodeChar"/>
              </w:rPr>
              <w:t>int</w:t>
            </w:r>
            <w:r>
              <w:tab/>
            </w:r>
          </w:p>
        </w:tc>
      </w:tr>
      <w:tr w:rsidR="00245F86" w14:paraId="2971F35C" w14:textId="77777777" w:rsidTr="00130760">
        <w:tc>
          <w:tcPr>
            <w:tcW w:w="4675" w:type="dxa"/>
          </w:tcPr>
          <w:p w14:paraId="6521A21C" w14:textId="77777777" w:rsidR="00245F86" w:rsidRDefault="00245F86" w:rsidP="00CD649D">
            <w:pPr>
              <w:pStyle w:val="Code"/>
            </w:pPr>
            <w:proofErr w:type="gramStart"/>
            <w:r>
              <w:t>sf::</w:t>
            </w:r>
            <w:proofErr w:type="gramEnd"/>
            <w:r>
              <w:t>Vector2f</w:t>
            </w:r>
          </w:p>
          <w:p w14:paraId="413F1247" w14:textId="7DACB17A" w:rsidR="00245F86" w:rsidRDefault="00245F86" w:rsidP="00CD649D">
            <w:pPr>
              <w:pStyle w:val="Code"/>
            </w:pPr>
          </w:p>
        </w:tc>
        <w:tc>
          <w:tcPr>
            <w:tcW w:w="4675" w:type="dxa"/>
            <w:vMerge/>
          </w:tcPr>
          <w:p w14:paraId="2BAD1100" w14:textId="77777777" w:rsidR="00245F86" w:rsidRPr="00C21E97" w:rsidRDefault="00245F86" w:rsidP="002B7498"/>
        </w:tc>
      </w:tr>
    </w:tbl>
    <w:p w14:paraId="559AB07B" w14:textId="0EF3C81F" w:rsidR="00130760" w:rsidRDefault="00130760" w:rsidP="002B7498"/>
    <w:p w14:paraId="27D36781" w14:textId="56FDCCE7" w:rsidR="00C4123C" w:rsidRDefault="00C4123C" w:rsidP="00C4123C">
      <w:pPr>
        <w:pStyle w:val="Heading3"/>
      </w:pPr>
      <w:r>
        <w:t xml:space="preserve">SFML </w:t>
      </w:r>
      <w:r>
        <w:rPr>
          <w:rFonts w:hint="eastAsia"/>
        </w:rPr>
        <w:t>具体应用</w:t>
      </w:r>
    </w:p>
    <w:p w14:paraId="61AA8FC9" w14:textId="675AF200" w:rsidR="00C4123C" w:rsidRDefault="00C4123C" w:rsidP="00C4123C"/>
    <w:p w14:paraId="6051CB5B" w14:textId="27E98062" w:rsidR="00C4123C" w:rsidRPr="00313146" w:rsidRDefault="00C4123C" w:rsidP="00C4123C">
      <w:pPr>
        <w:pStyle w:val="ListParagraph"/>
        <w:numPr>
          <w:ilvl w:val="0"/>
          <w:numId w:val="29"/>
        </w:numPr>
        <w:rPr>
          <w:b/>
        </w:rPr>
      </w:pPr>
      <w:r w:rsidRPr="00313146">
        <w:rPr>
          <w:rFonts w:hint="eastAsia"/>
          <w:b/>
        </w:rPr>
        <w:t>窗口和无限循环</w:t>
      </w:r>
    </w:p>
    <w:p w14:paraId="43EF08B1" w14:textId="531FC782" w:rsidR="00C4123C" w:rsidRDefault="00C4123C" w:rsidP="00C4123C">
      <w:pPr>
        <w:ind w:left="720"/>
      </w:pPr>
      <w:r w:rsidRPr="00C4123C">
        <w:rPr>
          <w:rFonts w:hint="eastAsia"/>
        </w:rPr>
        <w:t xml:space="preserve">SFML </w:t>
      </w:r>
      <w:r w:rsidRPr="00C4123C">
        <w:rPr>
          <w:rFonts w:hint="eastAsia"/>
        </w:rPr>
        <w:t>框架提供了一个</w:t>
      </w:r>
      <w:r w:rsidRPr="00C4123C">
        <w:rPr>
          <w:rFonts w:hint="eastAsia"/>
        </w:rPr>
        <w:t xml:space="preserve"> 2D </w:t>
      </w:r>
      <w:r w:rsidRPr="00C4123C">
        <w:rPr>
          <w:rFonts w:hint="eastAsia"/>
        </w:rPr>
        <w:t>窗口和一个</w:t>
      </w:r>
      <w:r w:rsidRPr="00C4123C">
        <w:rPr>
          <w:rFonts w:hint="eastAsia"/>
        </w:rPr>
        <w:t xml:space="preserve"> </w:t>
      </w:r>
      <w:proofErr w:type="spellStart"/>
      <w:r w:rsidRPr="00D3738C">
        <w:rPr>
          <w:rStyle w:val="CodeChar"/>
          <w:rFonts w:hint="eastAsia"/>
        </w:rPr>
        <w:t>Window.isOpen</w:t>
      </w:r>
      <w:proofErr w:type="spellEnd"/>
      <w:r w:rsidRPr="00D3738C">
        <w:rPr>
          <w:rStyle w:val="CodeChar"/>
          <w:rFonts w:hint="eastAsia"/>
        </w:rPr>
        <w:t>()</w:t>
      </w:r>
      <w:r w:rsidRPr="00C4123C">
        <w:rPr>
          <w:rFonts w:hint="eastAsia"/>
        </w:rPr>
        <w:t xml:space="preserve"> </w:t>
      </w:r>
      <w:r w:rsidRPr="00C4123C">
        <w:rPr>
          <w:rFonts w:hint="eastAsia"/>
        </w:rPr>
        <w:t>函数，可以实时更新和渲染各种</w:t>
      </w:r>
      <w:r w:rsidRPr="00C4123C">
        <w:rPr>
          <w:rFonts w:hint="eastAsia"/>
        </w:rPr>
        <w:t xml:space="preserve"> 2D </w:t>
      </w:r>
      <w:r w:rsidRPr="00C4123C">
        <w:rPr>
          <w:rFonts w:hint="eastAsia"/>
        </w:rPr>
        <w:t>形状或精灵，方便加载图形，而</w:t>
      </w:r>
      <w:r w:rsidRPr="00C4123C">
        <w:rPr>
          <w:rFonts w:hint="eastAsia"/>
        </w:rPr>
        <w:t xml:space="preserve"> </w:t>
      </w:r>
      <w:proofErr w:type="spellStart"/>
      <w:r w:rsidR="00D3738C" w:rsidRPr="00D3738C">
        <w:rPr>
          <w:rStyle w:val="CodeChar"/>
          <w:rFonts w:hint="eastAsia"/>
        </w:rPr>
        <w:t>W</w:t>
      </w:r>
      <w:r w:rsidRPr="00D3738C">
        <w:rPr>
          <w:rStyle w:val="CodeChar"/>
          <w:rFonts w:hint="eastAsia"/>
        </w:rPr>
        <w:t>indow.draw</w:t>
      </w:r>
      <w:proofErr w:type="spellEnd"/>
      <w:r w:rsidRPr="00D3738C">
        <w:rPr>
          <w:rStyle w:val="CodeChar"/>
          <w:rFonts w:hint="eastAsia"/>
        </w:rPr>
        <w:t>()</w:t>
      </w:r>
      <w:r w:rsidRPr="00C4123C">
        <w:rPr>
          <w:rFonts w:hint="eastAsia"/>
        </w:rPr>
        <w:t xml:space="preserve"> </w:t>
      </w:r>
      <w:r w:rsidRPr="00C4123C">
        <w:rPr>
          <w:rFonts w:hint="eastAsia"/>
        </w:rPr>
        <w:t>绘图函数允许绘制</w:t>
      </w:r>
      <w:r w:rsidRPr="00C4123C">
        <w:rPr>
          <w:rFonts w:hint="eastAsia"/>
        </w:rPr>
        <w:t xml:space="preserve"> 2D </w:t>
      </w:r>
      <w:r w:rsidRPr="00C4123C">
        <w:rPr>
          <w:rFonts w:hint="eastAsia"/>
        </w:rPr>
        <w:t>图形</w:t>
      </w:r>
      <w:r w:rsidRPr="00C4123C">
        <w:rPr>
          <w:rFonts w:hint="eastAsia"/>
        </w:rPr>
        <w:t xml:space="preserve"> </w:t>
      </w:r>
      <w:r w:rsidRPr="00C4123C">
        <w:rPr>
          <w:rFonts w:hint="eastAsia"/>
        </w:rPr>
        <w:t>直接在</w:t>
      </w:r>
      <w:r w:rsidRPr="00C4123C">
        <w:rPr>
          <w:rFonts w:hint="eastAsia"/>
        </w:rPr>
        <w:t xml:space="preserve"> 2D </w:t>
      </w:r>
      <w:r w:rsidRPr="00C4123C">
        <w:rPr>
          <w:rFonts w:hint="eastAsia"/>
        </w:rPr>
        <w:t>窗口上。</w:t>
      </w:r>
    </w:p>
    <w:p w14:paraId="4EA9D4D6" w14:textId="77777777" w:rsidR="004D016F" w:rsidRDefault="004D016F" w:rsidP="004D016F"/>
    <w:p w14:paraId="5870EDB7" w14:textId="6879F4E2" w:rsidR="00C4123C" w:rsidRPr="00313146" w:rsidRDefault="00C4123C" w:rsidP="00C4123C">
      <w:pPr>
        <w:pStyle w:val="ListParagraph"/>
        <w:numPr>
          <w:ilvl w:val="0"/>
          <w:numId w:val="29"/>
        </w:numPr>
        <w:rPr>
          <w:b/>
        </w:rPr>
      </w:pPr>
      <w:r w:rsidRPr="00313146">
        <w:rPr>
          <w:rFonts w:hint="eastAsia"/>
          <w:b/>
        </w:rPr>
        <w:t>物体定位</w:t>
      </w:r>
    </w:p>
    <w:p w14:paraId="66383D55" w14:textId="57CF4340" w:rsidR="00C4123C" w:rsidRDefault="00C4123C" w:rsidP="00C4123C">
      <w:pPr>
        <w:ind w:left="720"/>
      </w:pPr>
      <w:r w:rsidRPr="00C4123C">
        <w:rPr>
          <w:rFonts w:hint="eastAsia"/>
        </w:rPr>
        <w:t xml:space="preserve">SFML </w:t>
      </w:r>
      <w:r w:rsidRPr="00C4123C">
        <w:rPr>
          <w:rFonts w:hint="eastAsia"/>
        </w:rPr>
        <w:t>中从</w:t>
      </w:r>
      <w:r w:rsidRPr="00C4123C">
        <w:rPr>
          <w:rFonts w:hint="eastAsia"/>
        </w:rPr>
        <w:t xml:space="preserve"> </w:t>
      </w:r>
      <w:proofErr w:type="gramStart"/>
      <w:r w:rsidRPr="00D3738C">
        <w:rPr>
          <w:rStyle w:val="CodeChar"/>
          <w:rFonts w:hint="eastAsia"/>
        </w:rPr>
        <w:t>sf::</w:t>
      </w:r>
      <w:proofErr w:type="gramEnd"/>
      <w:r w:rsidRPr="00D3738C">
        <w:rPr>
          <w:rStyle w:val="CodeChar"/>
          <w:rFonts w:hint="eastAsia"/>
        </w:rPr>
        <w:t>Shape</w:t>
      </w:r>
      <w:r w:rsidRPr="00C4123C">
        <w:rPr>
          <w:rFonts w:hint="eastAsia"/>
        </w:rPr>
        <w:t xml:space="preserve"> </w:t>
      </w:r>
      <w:r w:rsidRPr="00C4123C">
        <w:rPr>
          <w:rFonts w:hint="eastAsia"/>
        </w:rPr>
        <w:t>类和</w:t>
      </w:r>
      <w:r w:rsidRPr="00C4123C">
        <w:rPr>
          <w:rFonts w:hint="eastAsia"/>
        </w:rPr>
        <w:t xml:space="preserve"> </w:t>
      </w:r>
      <w:r w:rsidRPr="00D3738C">
        <w:rPr>
          <w:rStyle w:val="CodeChar"/>
          <w:rFonts w:hint="eastAsia"/>
        </w:rPr>
        <w:t>sf::Sprite</w:t>
      </w:r>
      <w:r w:rsidRPr="00C4123C">
        <w:rPr>
          <w:rFonts w:hint="eastAsia"/>
        </w:rPr>
        <w:t xml:space="preserve"> </w:t>
      </w:r>
      <w:r w:rsidRPr="00C4123C">
        <w:rPr>
          <w:rFonts w:hint="eastAsia"/>
        </w:rPr>
        <w:t>类派生的所有类或对象都有</w:t>
      </w:r>
      <w:r w:rsidRPr="00C4123C">
        <w:rPr>
          <w:rFonts w:hint="eastAsia"/>
        </w:rPr>
        <w:t xml:space="preserve"> </w:t>
      </w:r>
      <w:proofErr w:type="spellStart"/>
      <w:r w:rsidRPr="00D3738C">
        <w:rPr>
          <w:rStyle w:val="CodeChar"/>
          <w:rFonts w:hint="eastAsia"/>
        </w:rPr>
        <w:t>setPosition</w:t>
      </w:r>
      <w:proofErr w:type="spellEnd"/>
      <w:r w:rsidRPr="00D3738C">
        <w:rPr>
          <w:rStyle w:val="CodeChar"/>
          <w:rFonts w:hint="eastAsia"/>
        </w:rPr>
        <w:t>()</w:t>
      </w:r>
      <w:r w:rsidRPr="00C4123C">
        <w:rPr>
          <w:rFonts w:hint="eastAsia"/>
        </w:rPr>
        <w:t>（定位函数）、</w:t>
      </w:r>
      <w:proofErr w:type="spellStart"/>
      <w:r w:rsidRPr="00C4123C">
        <w:rPr>
          <w:rFonts w:hint="eastAsia"/>
        </w:rPr>
        <w:t>setSize</w:t>
      </w:r>
      <w:proofErr w:type="spellEnd"/>
      <w:r w:rsidRPr="00C4123C">
        <w:rPr>
          <w:rFonts w:hint="eastAsia"/>
        </w:rPr>
        <w:t>()</w:t>
      </w:r>
      <w:r w:rsidRPr="00C4123C">
        <w:rPr>
          <w:rFonts w:hint="eastAsia"/>
        </w:rPr>
        <w:t>（大小调整函数）和</w:t>
      </w:r>
      <w:r w:rsidRPr="00C4123C">
        <w:rPr>
          <w:rFonts w:hint="eastAsia"/>
        </w:rPr>
        <w:t xml:space="preserve"> </w:t>
      </w:r>
      <w:proofErr w:type="spellStart"/>
      <w:r w:rsidRPr="00D3738C">
        <w:rPr>
          <w:rStyle w:val="CodeChar"/>
          <w:rFonts w:hint="eastAsia"/>
        </w:rPr>
        <w:t>setFillColor</w:t>
      </w:r>
      <w:proofErr w:type="spellEnd"/>
      <w:r w:rsidRPr="00D3738C">
        <w:rPr>
          <w:rStyle w:val="CodeChar"/>
          <w:rFonts w:hint="eastAsia"/>
        </w:rPr>
        <w:t>()</w:t>
      </w:r>
      <w:r w:rsidRPr="00C4123C">
        <w:rPr>
          <w:rFonts w:hint="eastAsia"/>
        </w:rPr>
        <w:t>（填充颜色函数）</w:t>
      </w:r>
      <w:r w:rsidRPr="00C4123C">
        <w:rPr>
          <w:rFonts w:hint="eastAsia"/>
        </w:rPr>
        <w:t xml:space="preserve"> </w:t>
      </w:r>
      <w:r w:rsidRPr="00C4123C">
        <w:rPr>
          <w:rFonts w:hint="eastAsia"/>
        </w:rPr>
        <w:t>，可用于确定不同</w:t>
      </w:r>
      <w:r w:rsidRPr="00C4123C">
        <w:rPr>
          <w:rFonts w:hint="eastAsia"/>
        </w:rPr>
        <w:t xml:space="preserve"> 2D </w:t>
      </w:r>
      <w:r w:rsidRPr="00C4123C">
        <w:rPr>
          <w:rFonts w:hint="eastAsia"/>
        </w:rPr>
        <w:t>形状的特征。</w:t>
      </w:r>
      <w:r w:rsidRPr="00C4123C">
        <w:rPr>
          <w:rFonts w:hint="eastAsia"/>
        </w:rPr>
        <w:t xml:space="preserve"> </w:t>
      </w:r>
      <w:r w:rsidRPr="00C4123C">
        <w:rPr>
          <w:rFonts w:hint="eastAsia"/>
        </w:rPr>
        <w:t>但是，某些定位必须手动完成，例如在中心对齐</w:t>
      </w:r>
      <w:r w:rsidRPr="00C4123C">
        <w:rPr>
          <w:rFonts w:hint="eastAsia"/>
        </w:rPr>
        <w:t xml:space="preserve"> 2D </w:t>
      </w:r>
      <w:r w:rsidRPr="00C4123C">
        <w:rPr>
          <w:rFonts w:hint="eastAsia"/>
        </w:rPr>
        <w:t>形状。</w:t>
      </w:r>
      <w:r w:rsidRPr="00C4123C">
        <w:rPr>
          <w:rFonts w:hint="eastAsia"/>
        </w:rPr>
        <w:t xml:space="preserve"> </w:t>
      </w:r>
      <w:r w:rsidRPr="00C4123C">
        <w:rPr>
          <w:rFonts w:hint="eastAsia"/>
        </w:rPr>
        <w:t>使用</w:t>
      </w:r>
      <w:r w:rsidRPr="00C4123C">
        <w:rPr>
          <w:rFonts w:hint="eastAsia"/>
        </w:rPr>
        <w:t>SFML</w:t>
      </w:r>
      <w:r w:rsidRPr="00C4123C">
        <w:rPr>
          <w:rFonts w:hint="eastAsia"/>
        </w:rPr>
        <w:t>居中文本的示例代码如下：</w:t>
      </w:r>
    </w:p>
    <w:bookmarkStart w:id="5" w:name="_MON_1685090881"/>
    <w:bookmarkEnd w:id="5"/>
    <w:p w14:paraId="67646EBE" w14:textId="5C28510B" w:rsidR="004D016F" w:rsidRDefault="00D3738C" w:rsidP="00C4123C">
      <w:pPr>
        <w:ind w:left="720"/>
      </w:pPr>
      <w:r>
        <w:object w:dxaOrig="10466" w:dyaOrig="1431" w14:anchorId="426F7E7F">
          <v:shape id="_x0000_i1030" type="#_x0000_t75" style="width:432.6pt;height:59.4pt" o:ole="">
            <v:imagedata r:id="rId25" o:title=""/>
          </v:shape>
          <o:OLEObject Type="Embed" ProgID="Word.OpenDocumentText.12" ShapeID="_x0000_i1030" DrawAspect="Content" ObjectID="_1685128507" r:id="rId26"/>
        </w:object>
      </w:r>
    </w:p>
    <w:p w14:paraId="2E2617C6" w14:textId="77777777" w:rsidR="00D4071D" w:rsidRDefault="00D4071D" w:rsidP="00D4071D"/>
    <w:p w14:paraId="3FC06FD8" w14:textId="27F0B11B" w:rsidR="00C4123C" w:rsidRPr="00313146" w:rsidRDefault="00C4123C" w:rsidP="00C4123C">
      <w:pPr>
        <w:pStyle w:val="ListParagraph"/>
        <w:numPr>
          <w:ilvl w:val="0"/>
          <w:numId w:val="29"/>
        </w:numPr>
        <w:rPr>
          <w:b/>
        </w:rPr>
      </w:pPr>
      <w:r>
        <w:t xml:space="preserve"> </w:t>
      </w:r>
      <w:r w:rsidR="004D016F" w:rsidRPr="00313146">
        <w:rPr>
          <w:rFonts w:hint="eastAsia"/>
          <w:b/>
        </w:rPr>
        <w:t>文本</w:t>
      </w:r>
    </w:p>
    <w:p w14:paraId="57C70F6E" w14:textId="066AD815" w:rsidR="004D016F" w:rsidRDefault="004D016F" w:rsidP="004D016F">
      <w:pPr>
        <w:ind w:left="720"/>
      </w:pPr>
      <w:proofErr w:type="gramStart"/>
      <w:r w:rsidRPr="00D3738C">
        <w:rPr>
          <w:rStyle w:val="CodeChar"/>
          <w:rFonts w:hint="eastAsia"/>
        </w:rPr>
        <w:t>sf::</w:t>
      </w:r>
      <w:proofErr w:type="gramEnd"/>
      <w:r w:rsidRPr="00D3738C">
        <w:rPr>
          <w:rStyle w:val="CodeChar"/>
          <w:rFonts w:hint="eastAsia"/>
        </w:rPr>
        <w:t>Text</w:t>
      </w:r>
      <w:r w:rsidRPr="004D016F">
        <w:rPr>
          <w:rFonts w:hint="eastAsia"/>
        </w:rPr>
        <w:t xml:space="preserve"> </w:t>
      </w:r>
      <w:r w:rsidRPr="004D016F">
        <w:rPr>
          <w:rFonts w:hint="eastAsia"/>
        </w:rPr>
        <w:t>类有各种方便的函数，如</w:t>
      </w:r>
      <w:r w:rsidRPr="004D016F">
        <w:rPr>
          <w:rFonts w:hint="eastAsia"/>
        </w:rPr>
        <w:t xml:space="preserve"> </w:t>
      </w:r>
      <w:proofErr w:type="spellStart"/>
      <w:r w:rsidRPr="00D3738C">
        <w:rPr>
          <w:rStyle w:val="CodeChar"/>
          <w:rFonts w:hint="eastAsia"/>
        </w:rPr>
        <w:t>setString</w:t>
      </w:r>
      <w:proofErr w:type="spellEnd"/>
      <w:r w:rsidRPr="00D3738C">
        <w:rPr>
          <w:rStyle w:val="CodeChar"/>
          <w:rFonts w:hint="eastAsia"/>
        </w:rPr>
        <w:t>()</w:t>
      </w:r>
      <w:r w:rsidRPr="004D016F">
        <w:rPr>
          <w:rFonts w:hint="eastAsia"/>
        </w:rPr>
        <w:t>（设置文本对象的字符串内容）、</w:t>
      </w:r>
      <w:proofErr w:type="spellStart"/>
      <w:r w:rsidRPr="00D3738C">
        <w:rPr>
          <w:rStyle w:val="CodeChar"/>
          <w:rFonts w:hint="eastAsia"/>
        </w:rPr>
        <w:t>setCharacterSize</w:t>
      </w:r>
      <w:proofErr w:type="spellEnd"/>
      <w:r w:rsidRPr="00D3738C">
        <w:rPr>
          <w:rStyle w:val="CodeChar"/>
          <w:rFonts w:hint="eastAsia"/>
        </w:rPr>
        <w:t>()</w:t>
      </w:r>
      <w:r w:rsidRPr="004D016F">
        <w:rPr>
          <w:rFonts w:hint="eastAsia"/>
        </w:rPr>
        <w:t>（设置文本对象的字体大小）和</w:t>
      </w:r>
      <w:r w:rsidRPr="004D016F">
        <w:rPr>
          <w:rFonts w:hint="eastAsia"/>
        </w:rPr>
        <w:t xml:space="preserve"> </w:t>
      </w:r>
      <w:proofErr w:type="spellStart"/>
      <w:r w:rsidRPr="00D3738C">
        <w:rPr>
          <w:rStyle w:val="CodeChar"/>
          <w:rFonts w:hint="eastAsia"/>
        </w:rPr>
        <w:t>setFont</w:t>
      </w:r>
      <w:proofErr w:type="spellEnd"/>
      <w:r w:rsidRPr="00D3738C">
        <w:rPr>
          <w:rStyle w:val="CodeChar"/>
          <w:rFonts w:hint="eastAsia"/>
        </w:rPr>
        <w:t>()</w:t>
      </w:r>
      <w:r w:rsidRPr="004D016F">
        <w:rPr>
          <w:rFonts w:hint="eastAsia"/>
        </w:rPr>
        <w:t>（设置文本对象的字体类型</w:t>
      </w:r>
      <w:r w:rsidRPr="00D3738C">
        <w:rPr>
          <w:rStyle w:val="CodeChar"/>
          <w:rFonts w:hint="eastAsia"/>
        </w:rPr>
        <w:t>）。</w:t>
      </w:r>
      <w:r w:rsidRPr="00D3738C">
        <w:rPr>
          <w:rStyle w:val="CodeChar"/>
          <w:rFonts w:hint="eastAsia"/>
        </w:rPr>
        <w:t xml:space="preserve"> </w:t>
      </w:r>
      <w:proofErr w:type="gramStart"/>
      <w:r w:rsidRPr="00D3738C">
        <w:rPr>
          <w:rStyle w:val="CodeChar"/>
          <w:rFonts w:hint="eastAsia"/>
        </w:rPr>
        <w:t>sf::</w:t>
      </w:r>
      <w:proofErr w:type="gramEnd"/>
      <w:r w:rsidRPr="00D3738C">
        <w:rPr>
          <w:rStyle w:val="CodeChar"/>
          <w:rFonts w:hint="eastAsia"/>
        </w:rPr>
        <w:t>Text</w:t>
      </w:r>
      <w:r w:rsidRPr="004D016F">
        <w:rPr>
          <w:rFonts w:hint="eastAsia"/>
        </w:rPr>
        <w:t xml:space="preserve"> </w:t>
      </w:r>
      <w:r w:rsidRPr="004D016F">
        <w:rPr>
          <w:rFonts w:hint="eastAsia"/>
        </w:rPr>
        <w:t>类必须与</w:t>
      </w:r>
      <w:r w:rsidRPr="004D016F">
        <w:rPr>
          <w:rFonts w:hint="eastAsia"/>
        </w:rPr>
        <w:t xml:space="preserve"> </w:t>
      </w:r>
      <w:r w:rsidRPr="00D3738C">
        <w:rPr>
          <w:rStyle w:val="CodeChar"/>
          <w:rFonts w:hint="eastAsia"/>
        </w:rPr>
        <w:t>sf::Font</w:t>
      </w:r>
      <w:r w:rsidRPr="004D016F">
        <w:rPr>
          <w:rFonts w:hint="eastAsia"/>
        </w:rPr>
        <w:t xml:space="preserve"> </w:t>
      </w:r>
      <w:r w:rsidRPr="004D016F">
        <w:rPr>
          <w:rFonts w:hint="eastAsia"/>
        </w:rPr>
        <w:t>类一起使用，其中字体类型通常为</w:t>
      </w:r>
      <w:r w:rsidRPr="004D016F">
        <w:rPr>
          <w:rFonts w:hint="eastAsia"/>
        </w:rPr>
        <w:t xml:space="preserve"> .</w:t>
      </w:r>
      <w:proofErr w:type="spellStart"/>
      <w:r w:rsidRPr="004D016F">
        <w:rPr>
          <w:rFonts w:hint="eastAsia"/>
        </w:rPr>
        <w:t>ttf</w:t>
      </w:r>
      <w:proofErr w:type="spellEnd"/>
      <w:r w:rsidRPr="004D016F">
        <w:rPr>
          <w:rFonts w:hint="eastAsia"/>
        </w:rPr>
        <w:t xml:space="preserve"> </w:t>
      </w:r>
      <w:r w:rsidRPr="004D016F">
        <w:rPr>
          <w:rFonts w:hint="eastAsia"/>
        </w:rPr>
        <w:t>格式。</w:t>
      </w:r>
    </w:p>
    <w:p w14:paraId="4BF0463D" w14:textId="77777777" w:rsidR="00D4071D" w:rsidRDefault="00D4071D" w:rsidP="004D016F">
      <w:pPr>
        <w:ind w:left="720"/>
      </w:pPr>
    </w:p>
    <w:p w14:paraId="4D11C0EE" w14:textId="25EC7E94" w:rsidR="00C4123C" w:rsidRPr="00313146" w:rsidRDefault="00C4123C" w:rsidP="00C4123C">
      <w:pPr>
        <w:pStyle w:val="ListParagraph"/>
        <w:numPr>
          <w:ilvl w:val="0"/>
          <w:numId w:val="29"/>
        </w:numPr>
        <w:rPr>
          <w:b/>
        </w:rPr>
      </w:pPr>
      <w:r w:rsidRPr="00313146">
        <w:rPr>
          <w:b/>
        </w:rPr>
        <w:t xml:space="preserve"> </w:t>
      </w:r>
      <w:r w:rsidR="00241234" w:rsidRPr="00313146">
        <w:rPr>
          <w:rFonts w:hint="eastAsia"/>
          <w:b/>
        </w:rPr>
        <w:t>音乐，声音</w:t>
      </w:r>
    </w:p>
    <w:p w14:paraId="7CC0B566" w14:textId="28AA17CE" w:rsidR="00241234" w:rsidRDefault="00EA0965" w:rsidP="00241234">
      <w:pPr>
        <w:ind w:left="720"/>
      </w:pPr>
      <w:proofErr w:type="gramStart"/>
      <w:r w:rsidRPr="00D3738C">
        <w:rPr>
          <w:rStyle w:val="CodeChar"/>
          <w:rFonts w:hint="eastAsia"/>
        </w:rPr>
        <w:lastRenderedPageBreak/>
        <w:t>sf::</w:t>
      </w:r>
      <w:proofErr w:type="gramEnd"/>
      <w:r w:rsidRPr="00D3738C">
        <w:rPr>
          <w:rStyle w:val="CodeChar"/>
          <w:rFonts w:hint="eastAsia"/>
        </w:rPr>
        <w:t>Music</w:t>
      </w:r>
      <w:r w:rsidRPr="00EA0965">
        <w:rPr>
          <w:rFonts w:hint="eastAsia"/>
        </w:rPr>
        <w:t xml:space="preserve"> </w:t>
      </w:r>
      <w:r w:rsidRPr="00EA0965">
        <w:rPr>
          <w:rFonts w:hint="eastAsia"/>
        </w:rPr>
        <w:t>类有一个播放功能，由</w:t>
      </w:r>
      <w:r w:rsidRPr="00EA0965">
        <w:rPr>
          <w:rFonts w:hint="eastAsia"/>
        </w:rPr>
        <w:t xml:space="preserve"> </w:t>
      </w:r>
      <w:r w:rsidRPr="00D3738C">
        <w:rPr>
          <w:rStyle w:val="CodeChar"/>
          <w:rFonts w:hint="eastAsia"/>
        </w:rPr>
        <w:t>play()</w:t>
      </w:r>
      <w:r w:rsidRPr="00EA0965">
        <w:rPr>
          <w:rFonts w:hint="eastAsia"/>
        </w:rPr>
        <w:t>（播放音乐）、</w:t>
      </w:r>
      <w:r w:rsidRPr="00D3738C">
        <w:rPr>
          <w:rStyle w:val="CodeChar"/>
          <w:rFonts w:hint="eastAsia"/>
        </w:rPr>
        <w:t>pause()</w:t>
      </w:r>
      <w:r w:rsidRPr="00EA0965">
        <w:rPr>
          <w:rFonts w:hint="eastAsia"/>
        </w:rPr>
        <w:t>（暂停音乐）和</w:t>
      </w:r>
      <w:r w:rsidRPr="00EA0965">
        <w:rPr>
          <w:rFonts w:hint="eastAsia"/>
        </w:rPr>
        <w:t xml:space="preserve"> </w:t>
      </w:r>
      <w:r w:rsidRPr="00D3738C">
        <w:rPr>
          <w:rStyle w:val="CodeChar"/>
          <w:rFonts w:hint="eastAsia"/>
        </w:rPr>
        <w:t>stop()</w:t>
      </w:r>
      <w:r w:rsidRPr="00EA0965">
        <w:rPr>
          <w:rFonts w:hint="eastAsia"/>
        </w:rPr>
        <w:t>（停止音乐）组成。此外，</w:t>
      </w:r>
      <w:r w:rsidRPr="00D3738C">
        <w:rPr>
          <w:rStyle w:val="CodeChar"/>
          <w:rFonts w:hint="eastAsia"/>
        </w:rPr>
        <w:t>sf::Music</w:t>
      </w:r>
      <w:r w:rsidRPr="00EA0965">
        <w:rPr>
          <w:rFonts w:hint="eastAsia"/>
        </w:rPr>
        <w:t xml:space="preserve"> </w:t>
      </w:r>
      <w:r w:rsidRPr="00EA0965">
        <w:rPr>
          <w:rFonts w:hint="eastAsia"/>
        </w:rPr>
        <w:t>有一个函数叫</w:t>
      </w:r>
      <w:r w:rsidRPr="00EA0965">
        <w:rPr>
          <w:rFonts w:hint="eastAsia"/>
        </w:rPr>
        <w:t xml:space="preserve"> </w:t>
      </w:r>
      <w:proofErr w:type="spellStart"/>
      <w:r w:rsidRPr="00D3738C">
        <w:rPr>
          <w:rStyle w:val="CodeChar"/>
          <w:rFonts w:hint="eastAsia"/>
        </w:rPr>
        <w:t>setPlayingOffset</w:t>
      </w:r>
      <w:proofErr w:type="spellEnd"/>
      <w:r w:rsidRPr="00D3738C">
        <w:rPr>
          <w:rStyle w:val="CodeChar"/>
          <w:rFonts w:hint="eastAsia"/>
        </w:rPr>
        <w:t>()</w:t>
      </w:r>
      <w:r w:rsidRPr="00EA0965">
        <w:rPr>
          <w:rFonts w:hint="eastAsia"/>
        </w:rPr>
        <w:t xml:space="preserve"> , </w:t>
      </w:r>
      <w:r w:rsidRPr="00EA0965">
        <w:rPr>
          <w:rFonts w:hint="eastAsia"/>
        </w:rPr>
        <w:t>它允许从任何时间戳播放音乐。在这种情况下，我使用此功能在鼠标指针悬停在菜单按钮上时播放音乐的中部。除此之外，</w:t>
      </w:r>
      <w:r w:rsidRPr="00D3738C">
        <w:rPr>
          <w:rStyle w:val="CodeChar"/>
          <w:rFonts w:hint="eastAsia"/>
        </w:rPr>
        <w:t xml:space="preserve">sf::Sound </w:t>
      </w:r>
      <w:r w:rsidRPr="00D3738C">
        <w:rPr>
          <w:rStyle w:val="CodeChar"/>
          <w:rFonts w:hint="eastAsia"/>
        </w:rPr>
        <w:t>和</w:t>
      </w:r>
      <w:r w:rsidRPr="00D3738C">
        <w:rPr>
          <w:rStyle w:val="CodeChar"/>
          <w:rFonts w:hint="eastAsia"/>
        </w:rPr>
        <w:t xml:space="preserve"> sf ::</w:t>
      </w:r>
      <w:proofErr w:type="spellStart"/>
      <w:r w:rsidRPr="00D3738C">
        <w:rPr>
          <w:rStyle w:val="CodeChar"/>
          <w:rFonts w:hint="eastAsia"/>
        </w:rPr>
        <w:t>SoundBuffer</w:t>
      </w:r>
      <w:proofErr w:type="spellEnd"/>
      <w:r w:rsidRPr="00EA0965">
        <w:rPr>
          <w:rFonts w:hint="eastAsia"/>
        </w:rPr>
        <w:t xml:space="preserve"> </w:t>
      </w:r>
      <w:r w:rsidRPr="00EA0965">
        <w:rPr>
          <w:rFonts w:hint="eastAsia"/>
        </w:rPr>
        <w:t>类在播放短音效时很有用，因为它们是即时处理的。</w:t>
      </w:r>
    </w:p>
    <w:p w14:paraId="2060030B" w14:textId="77777777" w:rsidR="00CB0627" w:rsidRDefault="00CB0627" w:rsidP="00241234">
      <w:pPr>
        <w:ind w:left="720"/>
      </w:pPr>
    </w:p>
    <w:p w14:paraId="334F316F" w14:textId="193AC6A2" w:rsidR="00C4123C" w:rsidRPr="00313146" w:rsidRDefault="00C4123C" w:rsidP="00C4123C">
      <w:pPr>
        <w:pStyle w:val="ListParagraph"/>
        <w:numPr>
          <w:ilvl w:val="0"/>
          <w:numId w:val="29"/>
        </w:numPr>
        <w:rPr>
          <w:b/>
        </w:rPr>
      </w:pPr>
      <w:r>
        <w:t xml:space="preserve"> </w:t>
      </w:r>
      <w:r w:rsidR="00CB0627" w:rsidRPr="00313146">
        <w:rPr>
          <w:rFonts w:hint="eastAsia"/>
          <w:b/>
        </w:rPr>
        <w:t>钟</w:t>
      </w:r>
    </w:p>
    <w:p w14:paraId="7EE2EB79" w14:textId="1F3774C3" w:rsidR="00CB0627" w:rsidRDefault="00CB0627" w:rsidP="00CB0627">
      <w:pPr>
        <w:ind w:left="720"/>
      </w:pPr>
      <w:proofErr w:type="gramStart"/>
      <w:r w:rsidRPr="00D3738C">
        <w:rPr>
          <w:rStyle w:val="CodeChar"/>
          <w:rFonts w:hint="eastAsia"/>
        </w:rPr>
        <w:t>sf::</w:t>
      </w:r>
      <w:proofErr w:type="gramEnd"/>
      <w:r w:rsidRPr="00D3738C">
        <w:rPr>
          <w:rStyle w:val="CodeChar"/>
          <w:rFonts w:hint="eastAsia"/>
        </w:rPr>
        <w:t>Clock</w:t>
      </w:r>
      <w:r w:rsidRPr="00CB0627">
        <w:rPr>
          <w:rFonts w:hint="eastAsia"/>
        </w:rPr>
        <w:t>（时钟类型）用于这个游戏的各种应用，特别是鼓面的生成过程。</w:t>
      </w:r>
      <w:r w:rsidRPr="00CB0627">
        <w:rPr>
          <w:rFonts w:hint="eastAsia"/>
        </w:rPr>
        <w:t xml:space="preserve"> </w:t>
      </w:r>
      <w:r w:rsidRPr="00CB0627">
        <w:rPr>
          <w:rFonts w:hint="eastAsia"/>
        </w:rPr>
        <w:t>时钟在构造时自动开始运行，并且只能通过</w:t>
      </w:r>
      <w:r w:rsidRPr="00D3738C">
        <w:rPr>
          <w:rStyle w:val="CodeChar"/>
          <w:rFonts w:hint="eastAsia"/>
        </w:rPr>
        <w:t>restart()</w:t>
      </w:r>
      <w:r w:rsidRPr="00CB0627">
        <w:rPr>
          <w:rFonts w:hint="eastAsia"/>
        </w:rPr>
        <w:t>（重新启动函数）进行重置。</w:t>
      </w:r>
      <w:r w:rsidRPr="00CB0627">
        <w:rPr>
          <w:rFonts w:hint="eastAsia"/>
        </w:rPr>
        <w:t xml:space="preserve"> </w:t>
      </w:r>
      <w:r w:rsidRPr="00CB0627">
        <w:rPr>
          <w:rFonts w:hint="eastAsia"/>
        </w:rPr>
        <w:t>这个类没有暂停功能。</w:t>
      </w:r>
      <w:r w:rsidRPr="00CB0627">
        <w:rPr>
          <w:rFonts w:hint="eastAsia"/>
        </w:rPr>
        <w:t xml:space="preserve"> </w:t>
      </w:r>
      <w:r w:rsidRPr="00CB0627">
        <w:rPr>
          <w:rFonts w:hint="eastAsia"/>
        </w:rPr>
        <w:t>由于运行时间不确定，我们不能使用相等比较（“</w:t>
      </w:r>
      <w:r w:rsidRPr="00CB0627">
        <w:rPr>
          <w:rFonts w:hint="eastAsia"/>
        </w:rPr>
        <w:t>==</w:t>
      </w:r>
      <w:r w:rsidRPr="00CB0627">
        <w:rPr>
          <w:rFonts w:hint="eastAsia"/>
        </w:rPr>
        <w:t>”），而是使用“大于”比较。</w:t>
      </w:r>
      <w:r w:rsidRPr="00CB0627">
        <w:rPr>
          <w:rFonts w:hint="eastAsia"/>
        </w:rPr>
        <w:t xml:space="preserve"> </w:t>
      </w:r>
      <w:r w:rsidRPr="00CB0627">
        <w:rPr>
          <w:rFonts w:hint="eastAsia"/>
        </w:rPr>
        <w:t>示例代码如下：</w:t>
      </w:r>
    </w:p>
    <w:bookmarkStart w:id="6" w:name="_MON_1685092485"/>
    <w:bookmarkEnd w:id="6"/>
    <w:p w14:paraId="2D8731A9" w14:textId="001F3381" w:rsidR="00CB0627" w:rsidRDefault="00D3738C" w:rsidP="00CB0627">
      <w:pPr>
        <w:ind w:left="720"/>
      </w:pPr>
      <w:r>
        <w:object w:dxaOrig="10466" w:dyaOrig="1895" w14:anchorId="240A4920">
          <v:shape id="_x0000_i1031" type="#_x0000_t75" style="width:441pt;height:79.8pt" o:ole="">
            <v:imagedata r:id="rId27" o:title=""/>
          </v:shape>
          <o:OLEObject Type="Embed" ProgID="Word.OpenDocumentText.12" ShapeID="_x0000_i1031" DrawAspect="Content" ObjectID="_1685128508" r:id="rId28"/>
        </w:object>
      </w:r>
    </w:p>
    <w:p w14:paraId="48079A47" w14:textId="77777777" w:rsidR="00313146" w:rsidRDefault="00313146" w:rsidP="00CB0627">
      <w:pPr>
        <w:ind w:left="720"/>
      </w:pPr>
    </w:p>
    <w:p w14:paraId="41684B59" w14:textId="1C114C46" w:rsidR="00C4123C" w:rsidRPr="00313146" w:rsidRDefault="00C4123C" w:rsidP="00C4123C">
      <w:pPr>
        <w:pStyle w:val="ListParagraph"/>
        <w:numPr>
          <w:ilvl w:val="0"/>
          <w:numId w:val="29"/>
        </w:numPr>
        <w:rPr>
          <w:b/>
        </w:rPr>
      </w:pPr>
      <w:r>
        <w:t xml:space="preserve"> </w:t>
      </w:r>
      <w:r w:rsidR="00D543F8" w:rsidRPr="00313146">
        <w:rPr>
          <w:rFonts w:hint="eastAsia"/>
          <w:b/>
        </w:rPr>
        <w:t>键盘事件</w:t>
      </w:r>
    </w:p>
    <w:p w14:paraId="5EA7C809" w14:textId="59467A09" w:rsidR="00D543F8" w:rsidRDefault="00D543F8" w:rsidP="00D543F8">
      <w:pPr>
        <w:ind w:left="720"/>
      </w:pPr>
      <w:r w:rsidRPr="00D543F8">
        <w:rPr>
          <w:rFonts w:hint="eastAsia"/>
        </w:rPr>
        <w:t xml:space="preserve">SFML </w:t>
      </w:r>
      <w:r w:rsidRPr="00D543F8">
        <w:rPr>
          <w:rFonts w:hint="eastAsia"/>
        </w:rPr>
        <w:t>有一个名为</w:t>
      </w:r>
      <w:r w:rsidRPr="00D543F8">
        <w:rPr>
          <w:rFonts w:hint="eastAsia"/>
        </w:rPr>
        <w:t xml:space="preserve"> </w:t>
      </w:r>
      <w:proofErr w:type="gramStart"/>
      <w:r w:rsidRPr="00D3738C">
        <w:rPr>
          <w:rStyle w:val="CodeChar"/>
          <w:rFonts w:hint="eastAsia"/>
        </w:rPr>
        <w:t>sf::</w:t>
      </w:r>
      <w:proofErr w:type="gramEnd"/>
      <w:r w:rsidRPr="00D3738C">
        <w:rPr>
          <w:rStyle w:val="CodeChar"/>
          <w:rFonts w:hint="eastAsia"/>
        </w:rPr>
        <w:t>Keyboard::</w:t>
      </w:r>
      <w:proofErr w:type="spellStart"/>
      <w:r w:rsidRPr="00D3738C">
        <w:rPr>
          <w:rStyle w:val="CodeChar"/>
          <w:rFonts w:hint="eastAsia"/>
        </w:rPr>
        <w:t>isPressed</w:t>
      </w:r>
      <w:proofErr w:type="spellEnd"/>
      <w:r w:rsidRPr="00D3738C">
        <w:rPr>
          <w:rStyle w:val="CodeChar"/>
          <w:rFonts w:hint="eastAsia"/>
        </w:rPr>
        <w:t>()</w:t>
      </w:r>
      <w:r w:rsidRPr="00D543F8">
        <w:rPr>
          <w:rFonts w:hint="eastAsia"/>
        </w:rPr>
        <w:t xml:space="preserve"> </w:t>
      </w:r>
      <w:r w:rsidRPr="00D543F8">
        <w:rPr>
          <w:rFonts w:hint="eastAsia"/>
        </w:rPr>
        <w:t>的函数，它返回一个特定的键码是否被点击的布尔值。</w:t>
      </w:r>
      <w:r w:rsidRPr="00D543F8">
        <w:rPr>
          <w:rFonts w:hint="eastAsia"/>
        </w:rPr>
        <w:t xml:space="preserve"> </w:t>
      </w:r>
      <w:r w:rsidRPr="00D543F8">
        <w:rPr>
          <w:rFonts w:hint="eastAsia"/>
        </w:rPr>
        <w:t>示例代码如下：</w:t>
      </w:r>
    </w:p>
    <w:bookmarkStart w:id="7" w:name="_MON_1685094595"/>
    <w:bookmarkEnd w:id="7"/>
    <w:p w14:paraId="7FC4949D" w14:textId="6541F894" w:rsidR="00D543F8" w:rsidRDefault="00D3738C" w:rsidP="00D543F8">
      <w:pPr>
        <w:ind w:left="720"/>
      </w:pPr>
      <w:r>
        <w:object w:dxaOrig="9026" w:dyaOrig="3444" w14:anchorId="66DAF744">
          <v:shape id="_x0000_i1032" type="#_x0000_t75" style="width:438.6pt;height:167.4pt" o:ole="">
            <v:imagedata r:id="rId29" o:title=""/>
          </v:shape>
          <o:OLEObject Type="Embed" ProgID="Word.OpenDocumentText.12" ShapeID="_x0000_i1032" DrawAspect="Content" ObjectID="_1685128509" r:id="rId30"/>
        </w:object>
      </w:r>
    </w:p>
    <w:p w14:paraId="6409D695" w14:textId="77777777" w:rsidR="00C4123C" w:rsidRPr="00C4123C" w:rsidRDefault="00C4123C" w:rsidP="00F00AB8"/>
    <w:p w14:paraId="70E1BEE9" w14:textId="77777777" w:rsidR="00D3738C" w:rsidRDefault="00D3738C">
      <w:pPr>
        <w:jc w:val="left"/>
        <w:rPr>
          <w:rFonts w:eastAsia="SimHei" w:cstheme="majorBidi"/>
          <w:sz w:val="26"/>
          <w:szCs w:val="26"/>
        </w:rPr>
      </w:pPr>
      <w:r>
        <w:br w:type="page"/>
      </w:r>
    </w:p>
    <w:p w14:paraId="561E72CF" w14:textId="18F45807" w:rsidR="00627039" w:rsidRDefault="0049199F" w:rsidP="0049199F">
      <w:pPr>
        <w:pStyle w:val="Heading2"/>
      </w:pPr>
      <w:r>
        <w:rPr>
          <w:rFonts w:hint="eastAsia"/>
        </w:rPr>
        <w:lastRenderedPageBreak/>
        <w:t>C</w:t>
      </w:r>
      <w:r>
        <w:t>++</w:t>
      </w:r>
      <w:r>
        <w:rPr>
          <w:rFonts w:hint="eastAsia"/>
        </w:rPr>
        <w:t>另外技术</w:t>
      </w:r>
    </w:p>
    <w:p w14:paraId="2320B656" w14:textId="38FFD2FD" w:rsidR="0049199F" w:rsidRDefault="0049199F" w:rsidP="0049199F"/>
    <w:p w14:paraId="42FF0ABB" w14:textId="2B58DB39" w:rsidR="00C2182F" w:rsidRDefault="00C2182F" w:rsidP="00C2182F">
      <w:pPr>
        <w:pStyle w:val="Heading3"/>
      </w:pPr>
      <w:r>
        <w:rPr>
          <w:rFonts w:hint="eastAsia"/>
        </w:rPr>
        <w:t>STL</w:t>
      </w:r>
    </w:p>
    <w:p w14:paraId="0ADEED41" w14:textId="25409E66" w:rsidR="00C2182F" w:rsidRDefault="00C2182F" w:rsidP="00C2182F"/>
    <w:p w14:paraId="6718C0B1" w14:textId="17D920F3" w:rsidR="00D975DD" w:rsidRPr="000B190A" w:rsidRDefault="00C2182F" w:rsidP="00D975DD">
      <w:pPr>
        <w:pStyle w:val="ListParagraph"/>
        <w:numPr>
          <w:ilvl w:val="0"/>
          <w:numId w:val="28"/>
        </w:numPr>
        <w:rPr>
          <w:i/>
        </w:rPr>
      </w:pPr>
      <w:r w:rsidRPr="00C2182F">
        <w:rPr>
          <w:rFonts w:hint="eastAsia"/>
          <w:i/>
        </w:rPr>
        <w:t>堆栈</w:t>
      </w:r>
      <w:r w:rsidR="000B190A">
        <w:rPr>
          <w:rFonts w:hint="eastAsia"/>
          <w:i/>
        </w:rPr>
        <w:t xml:space="preserve"> </w:t>
      </w:r>
      <w:r w:rsidR="000B190A">
        <w:rPr>
          <w:rFonts w:hint="eastAsia"/>
          <w:i/>
        </w:rPr>
        <w:t>（</w:t>
      </w:r>
      <w:r w:rsidR="000B190A">
        <w:rPr>
          <w:rFonts w:hint="eastAsia"/>
          <w:i/>
        </w:rPr>
        <w:t>stack</w:t>
      </w:r>
      <w:r w:rsidR="000B190A">
        <w:rPr>
          <w:rFonts w:hint="eastAsia"/>
          <w:i/>
        </w:rPr>
        <w:t>）</w:t>
      </w:r>
    </w:p>
    <w:bookmarkStart w:id="8" w:name="_MON_1685051569"/>
    <w:bookmarkEnd w:id="8"/>
    <w:p w14:paraId="299B2D3C" w14:textId="6EADCBED" w:rsidR="00D975DD" w:rsidRPr="00D975DD" w:rsidRDefault="00D3738C" w:rsidP="00D975DD">
      <w:pPr>
        <w:ind w:left="720"/>
      </w:pPr>
      <w:r>
        <w:object w:dxaOrig="9026" w:dyaOrig="5170" w14:anchorId="307B6D77">
          <v:shape id="_x0000_i1033" type="#_x0000_t75" style="width:411pt;height:235.2pt" o:ole="">
            <v:imagedata r:id="rId31" o:title=""/>
          </v:shape>
          <o:OLEObject Type="Embed" ProgID="Word.OpenDocumentText.12" ShapeID="_x0000_i1033" DrawAspect="Content" ObjectID="_1685128510" r:id="rId32"/>
        </w:object>
      </w:r>
    </w:p>
    <w:p w14:paraId="57D00D2A" w14:textId="3403E00E" w:rsidR="00C2182F" w:rsidRDefault="00C2182F" w:rsidP="00C2182F">
      <w:pPr>
        <w:ind w:left="720"/>
      </w:pPr>
      <w:r w:rsidRPr="00C2182F">
        <w:rPr>
          <w:rFonts w:hint="eastAsia"/>
        </w:rPr>
        <w:t>如前所述，堆栈数据结构用于跟踪状态对象。</w:t>
      </w:r>
      <w:r>
        <w:rPr>
          <w:rFonts w:hint="eastAsia"/>
        </w:rPr>
        <w:t>首先，主游戏类会推开始状态对象。然后，其他的状态对象会互相</w:t>
      </w:r>
      <w:r w:rsidR="00D975DD">
        <w:rPr>
          <w:rFonts w:hint="eastAsia"/>
        </w:rPr>
        <w:t>推到堆栈。主游戏使用</w:t>
      </w:r>
      <w:proofErr w:type="spellStart"/>
      <w:proofErr w:type="gramStart"/>
      <w:r w:rsidR="00D975DD" w:rsidRPr="00D975DD">
        <w:rPr>
          <w:rStyle w:val="CodeChar"/>
          <w:rFonts w:hint="eastAsia"/>
        </w:rPr>
        <w:t>stack</w:t>
      </w:r>
      <w:r w:rsidR="00D975DD" w:rsidRPr="00D975DD">
        <w:rPr>
          <w:rStyle w:val="CodeChar"/>
        </w:rPr>
        <w:t>.top</w:t>
      </w:r>
      <w:proofErr w:type="spellEnd"/>
      <w:r w:rsidR="00D975DD" w:rsidRPr="00D975DD">
        <w:rPr>
          <w:rStyle w:val="CodeChar"/>
        </w:rPr>
        <w:t>(</w:t>
      </w:r>
      <w:proofErr w:type="gramEnd"/>
      <w:r w:rsidR="00D975DD" w:rsidRPr="00D975DD">
        <w:rPr>
          <w:rStyle w:val="CodeChar"/>
        </w:rPr>
        <w:t>)</w:t>
      </w:r>
      <w:r w:rsidR="00D975DD">
        <w:rPr>
          <w:rFonts w:hint="eastAsia"/>
        </w:rPr>
        <w:t>，只把堆栈的最佳对象进行更新和渲染函数。状态结束后，主游戏类会使用</w:t>
      </w:r>
      <w:r w:rsidR="00D975DD">
        <w:rPr>
          <w:rFonts w:hint="eastAsia"/>
        </w:rPr>
        <w:t xml:space="preserve"> </w:t>
      </w:r>
      <w:proofErr w:type="spellStart"/>
      <w:r w:rsidR="00D975DD" w:rsidRPr="00D975DD">
        <w:rPr>
          <w:rStyle w:val="CodeChar"/>
        </w:rPr>
        <w:t>stack.pop</w:t>
      </w:r>
      <w:proofErr w:type="spellEnd"/>
      <w:r w:rsidR="00D975DD" w:rsidRPr="00D975DD">
        <w:rPr>
          <w:rStyle w:val="CodeChar"/>
        </w:rPr>
        <w:t>(),</w:t>
      </w:r>
      <w:r w:rsidR="00D975DD">
        <w:t xml:space="preserve"> </w:t>
      </w:r>
      <w:r w:rsidR="00D975DD">
        <w:rPr>
          <w:rFonts w:hint="eastAsia"/>
        </w:rPr>
        <w:t>单出和删除状态，回去以前的状态。</w:t>
      </w:r>
    </w:p>
    <w:p w14:paraId="13B74D3C" w14:textId="77777777" w:rsidR="00D975DD" w:rsidRPr="00C2182F" w:rsidRDefault="00D975DD" w:rsidP="00C2182F">
      <w:pPr>
        <w:ind w:left="720"/>
      </w:pPr>
    </w:p>
    <w:p w14:paraId="70E06DEE" w14:textId="44E23B58" w:rsidR="00C2182F" w:rsidRDefault="00D975DD" w:rsidP="00C2182F">
      <w:pPr>
        <w:pStyle w:val="ListParagraph"/>
        <w:numPr>
          <w:ilvl w:val="0"/>
          <w:numId w:val="28"/>
        </w:numPr>
        <w:rPr>
          <w:i/>
        </w:rPr>
      </w:pPr>
      <w:r>
        <w:rPr>
          <w:rFonts w:hint="eastAsia"/>
          <w:i/>
        </w:rPr>
        <w:t>矢量</w:t>
      </w:r>
      <w:r w:rsidR="000B190A">
        <w:rPr>
          <w:rFonts w:hint="eastAsia"/>
          <w:i/>
        </w:rPr>
        <w:t xml:space="preserve"> </w:t>
      </w:r>
      <w:r w:rsidR="000B190A">
        <w:rPr>
          <w:rFonts w:hint="eastAsia"/>
          <w:i/>
        </w:rPr>
        <w:t>（</w:t>
      </w:r>
      <w:r w:rsidR="000B190A">
        <w:rPr>
          <w:rFonts w:hint="eastAsia"/>
          <w:i/>
        </w:rPr>
        <w:t>vector</w:t>
      </w:r>
      <w:r w:rsidR="000B190A">
        <w:rPr>
          <w:rFonts w:hint="eastAsia"/>
          <w:i/>
        </w:rPr>
        <w:t>）</w:t>
      </w:r>
    </w:p>
    <w:p w14:paraId="53A8B0B2" w14:textId="5C6D5667" w:rsidR="00D975DD" w:rsidRDefault="00D975DD" w:rsidP="000B190A">
      <w:pPr>
        <w:ind w:left="709" w:firstLine="11"/>
      </w:pPr>
      <w:r w:rsidRPr="00D975DD">
        <w:rPr>
          <w:rFonts w:hint="eastAsia"/>
        </w:rPr>
        <w:t>矢量数据结构用于存储各种类型的数据，如时间戳、鼓面信息等，如上一节所述。</w:t>
      </w:r>
      <w:r w:rsidRPr="00D975DD">
        <w:rPr>
          <w:rFonts w:hint="eastAsia"/>
        </w:rPr>
        <w:t xml:space="preserve"> </w:t>
      </w:r>
      <w:r w:rsidRPr="00D975DD">
        <w:rPr>
          <w:rFonts w:hint="eastAsia"/>
        </w:rPr>
        <w:t>很方便，因为</w:t>
      </w:r>
      <w:r w:rsidRPr="000A56A0">
        <w:rPr>
          <w:rStyle w:val="CodeChar"/>
          <w:rFonts w:hint="eastAsia"/>
        </w:rPr>
        <w:t>std::vector</w:t>
      </w:r>
      <w:r w:rsidRPr="00D975DD">
        <w:rPr>
          <w:rFonts w:hint="eastAsia"/>
        </w:rPr>
        <w:t>是一个动态结构，例如鼓面信息的</w:t>
      </w:r>
      <w:r w:rsidRPr="000A56A0">
        <w:rPr>
          <w:rStyle w:val="CodeChar"/>
          <w:rFonts w:hint="eastAsia"/>
        </w:rPr>
        <w:t>vector</w:t>
      </w:r>
      <w:r w:rsidRPr="00D975DD">
        <w:rPr>
          <w:rFonts w:hint="eastAsia"/>
        </w:rPr>
        <w:t>可以动态伸缩。</w:t>
      </w:r>
      <w:r w:rsidRPr="00D975DD">
        <w:rPr>
          <w:rFonts w:hint="eastAsia"/>
        </w:rPr>
        <w:t xml:space="preserve"> </w:t>
      </w:r>
      <w:r w:rsidRPr="00D975DD">
        <w:rPr>
          <w:rFonts w:hint="eastAsia"/>
        </w:rPr>
        <w:t>因此，它可以节省空间并有助于优化游戏的处理速度。</w:t>
      </w:r>
    </w:p>
    <w:p w14:paraId="6998A72D" w14:textId="77777777" w:rsidR="000B190A" w:rsidRPr="000B190A" w:rsidRDefault="000B190A" w:rsidP="000B190A">
      <w:pPr>
        <w:ind w:left="709" w:firstLine="11"/>
      </w:pPr>
    </w:p>
    <w:p w14:paraId="3B0962FB" w14:textId="1E96A0D8" w:rsidR="00C2182F" w:rsidRPr="00C2182F" w:rsidRDefault="00C2182F" w:rsidP="00C2182F">
      <w:pPr>
        <w:pStyle w:val="ListParagraph"/>
        <w:numPr>
          <w:ilvl w:val="0"/>
          <w:numId w:val="28"/>
        </w:numPr>
        <w:rPr>
          <w:i/>
        </w:rPr>
      </w:pPr>
      <w:r w:rsidRPr="00C2182F">
        <w:rPr>
          <w:rFonts w:hint="eastAsia"/>
          <w:i/>
        </w:rPr>
        <w:t>映射</w:t>
      </w:r>
      <w:r w:rsidR="000B190A">
        <w:rPr>
          <w:rFonts w:hint="eastAsia"/>
          <w:i/>
        </w:rPr>
        <w:t xml:space="preserve"> </w:t>
      </w:r>
      <w:r w:rsidR="000B190A">
        <w:rPr>
          <w:rFonts w:hint="eastAsia"/>
          <w:i/>
        </w:rPr>
        <w:t>（</w:t>
      </w:r>
      <w:r w:rsidR="000B190A">
        <w:rPr>
          <w:rFonts w:hint="eastAsia"/>
          <w:i/>
        </w:rPr>
        <w:t>map</w:t>
      </w:r>
      <w:r w:rsidR="000B190A">
        <w:rPr>
          <w:rFonts w:hint="eastAsia"/>
          <w:i/>
        </w:rPr>
        <w:t>）</w:t>
      </w:r>
    </w:p>
    <w:p w14:paraId="1BC1AE1B" w14:textId="15544A90" w:rsidR="00C2182F" w:rsidRDefault="000B190A" w:rsidP="000B190A">
      <w:pPr>
        <w:ind w:left="709" w:firstLine="11"/>
      </w:pPr>
      <w:r w:rsidRPr="000A56A0">
        <w:rPr>
          <w:rStyle w:val="CodeChar"/>
          <w:rFonts w:hint="eastAsia"/>
        </w:rPr>
        <w:t>Map</w:t>
      </w:r>
      <w:r w:rsidRPr="000B190A">
        <w:rPr>
          <w:rFonts w:hint="eastAsia"/>
        </w:rPr>
        <w:t xml:space="preserve"> </w:t>
      </w:r>
      <w:r w:rsidRPr="000B190A">
        <w:rPr>
          <w:rFonts w:hint="eastAsia"/>
        </w:rPr>
        <w:t>通常用于使数据搜索几乎是即时的，因为您可以使用任何标签索引数据。</w:t>
      </w:r>
      <w:r w:rsidRPr="000B190A">
        <w:rPr>
          <w:rFonts w:hint="eastAsia"/>
        </w:rPr>
        <w:t xml:space="preserve"> </w:t>
      </w:r>
      <w:r w:rsidRPr="000B190A">
        <w:rPr>
          <w:rFonts w:hint="eastAsia"/>
        </w:rPr>
        <w:t>例如，</w:t>
      </w:r>
      <w:r w:rsidRPr="000A56A0">
        <w:rPr>
          <w:rStyle w:val="CodeChar"/>
          <w:rFonts w:hint="eastAsia"/>
        </w:rPr>
        <w:t xml:space="preserve">std::map&lt;std::string, </w:t>
      </w:r>
      <w:proofErr w:type="spellStart"/>
      <w:r w:rsidRPr="000A56A0">
        <w:rPr>
          <w:rStyle w:val="CodeChar"/>
          <w:rFonts w:hint="eastAsia"/>
        </w:rPr>
        <w:t>MenuButton</w:t>
      </w:r>
      <w:proofErr w:type="spellEnd"/>
      <w:r w:rsidRPr="000A56A0">
        <w:rPr>
          <w:rStyle w:val="CodeChar"/>
          <w:rFonts w:hint="eastAsia"/>
        </w:rPr>
        <w:t>* button&gt;</w:t>
      </w:r>
      <w:r w:rsidRPr="000B190A">
        <w:rPr>
          <w:rFonts w:hint="eastAsia"/>
        </w:rPr>
        <w:t xml:space="preserve"> </w:t>
      </w:r>
      <w:r w:rsidRPr="000B190A">
        <w:rPr>
          <w:rFonts w:hint="eastAsia"/>
        </w:rPr>
        <w:t>意味着您可以创建一组具有特定名称作为其索引的按钮。</w:t>
      </w:r>
      <w:r w:rsidRPr="000B190A">
        <w:rPr>
          <w:rFonts w:hint="eastAsia"/>
        </w:rPr>
        <w:t xml:space="preserve"> </w:t>
      </w:r>
      <w:r w:rsidRPr="000B190A">
        <w:rPr>
          <w:rFonts w:hint="eastAsia"/>
        </w:rPr>
        <w:t>在这个</w:t>
      </w:r>
      <w:r w:rsidRPr="000B190A">
        <w:rPr>
          <w:rFonts w:hint="eastAsia"/>
        </w:rPr>
        <w:t xml:space="preserve"> </w:t>
      </w:r>
      <w:r w:rsidR="000A56A0">
        <w:rPr>
          <w:rFonts w:hint="eastAsia"/>
        </w:rPr>
        <w:t>游戏</w:t>
      </w:r>
      <w:r w:rsidRPr="000B190A">
        <w:rPr>
          <w:rFonts w:hint="eastAsia"/>
        </w:rPr>
        <w:t>中，我将它用于代码组织目的。</w:t>
      </w:r>
    </w:p>
    <w:p w14:paraId="64902081" w14:textId="77777777" w:rsidR="000B190A" w:rsidRDefault="000B190A" w:rsidP="000B190A"/>
    <w:p w14:paraId="0AF71631" w14:textId="5521DBA2" w:rsidR="00C2182F" w:rsidRDefault="000B190A" w:rsidP="00C2182F">
      <w:pPr>
        <w:pStyle w:val="Heading3"/>
      </w:pPr>
      <w:r>
        <w:rPr>
          <w:rFonts w:hint="eastAsia"/>
        </w:rPr>
        <w:t>C</w:t>
      </w:r>
      <w:r>
        <w:t>++/</w:t>
      </w:r>
      <w:r w:rsidR="00C2182F">
        <w:rPr>
          <w:rFonts w:hint="eastAsia"/>
        </w:rPr>
        <w:t>面向对象程序设计的特性</w:t>
      </w:r>
    </w:p>
    <w:p w14:paraId="0B06594B" w14:textId="0D9C5828" w:rsidR="00C2182F" w:rsidRDefault="00C2182F" w:rsidP="00C2182F"/>
    <w:p w14:paraId="5CDA2261" w14:textId="05CB5D46" w:rsidR="000B190A" w:rsidRDefault="00C2182F" w:rsidP="000B190A">
      <w:pPr>
        <w:pStyle w:val="ListParagraph"/>
        <w:numPr>
          <w:ilvl w:val="0"/>
          <w:numId w:val="28"/>
        </w:numPr>
      </w:pPr>
      <w:r>
        <w:rPr>
          <w:rFonts w:hint="eastAsia"/>
        </w:rPr>
        <w:lastRenderedPageBreak/>
        <w:t>继承性</w:t>
      </w:r>
    </w:p>
    <w:p w14:paraId="79CD960B" w14:textId="2FDF69FC" w:rsidR="002D2F8F" w:rsidRDefault="002D2F8F" w:rsidP="002D2F8F">
      <w:pPr>
        <w:ind w:left="720"/>
      </w:pPr>
      <w:r w:rsidRPr="002D2F8F">
        <w:rPr>
          <w:rFonts w:hint="eastAsia"/>
        </w:rPr>
        <w:t>许多类利用继承原则，主要是</w:t>
      </w:r>
      <w:r w:rsidRPr="002D2F8F">
        <w:rPr>
          <w:rFonts w:hint="eastAsia"/>
        </w:rPr>
        <w:t xml:space="preserve"> </w:t>
      </w:r>
      <w:r w:rsidRPr="000A56A0">
        <w:rPr>
          <w:rStyle w:val="CodeChar"/>
          <w:rFonts w:hint="eastAsia"/>
        </w:rPr>
        <w:t xml:space="preserve">States </w:t>
      </w:r>
      <w:r w:rsidRPr="002D2F8F">
        <w:rPr>
          <w:rFonts w:hint="eastAsia"/>
        </w:rPr>
        <w:t>类，因为有多个派生状态类来表示不同的游戏屏幕，例如开始屏幕和游戏屏幕。</w:t>
      </w:r>
      <w:r w:rsidRPr="002D2F8F">
        <w:rPr>
          <w:rFonts w:hint="eastAsia"/>
        </w:rPr>
        <w:t xml:space="preserve"> </w:t>
      </w:r>
      <w:r w:rsidRPr="002D2F8F">
        <w:rPr>
          <w:rFonts w:hint="eastAsia"/>
        </w:rPr>
        <w:t>由于每个状态都必须有一个更新函数、渲染函数和一个事件函数，这些函数在主状态类中被声明为虚函数（</w:t>
      </w:r>
      <w:r w:rsidRPr="000A56A0">
        <w:rPr>
          <w:rStyle w:val="CodeChar"/>
          <w:rFonts w:hint="eastAsia"/>
        </w:rPr>
        <w:t>virtual void function() = 0</w:t>
      </w:r>
      <w:r w:rsidRPr="002D2F8F">
        <w:rPr>
          <w:rFonts w:hint="eastAsia"/>
        </w:rPr>
        <w:t>）。</w:t>
      </w:r>
      <w:r w:rsidRPr="002D2F8F">
        <w:rPr>
          <w:rFonts w:hint="eastAsia"/>
        </w:rPr>
        <w:t xml:space="preserve"> </w:t>
      </w:r>
      <w:r w:rsidRPr="002D2F8F">
        <w:rPr>
          <w:rFonts w:hint="eastAsia"/>
        </w:rPr>
        <w:t>因此，必需的函数总是在派生类中声明。</w:t>
      </w:r>
      <w:r w:rsidRPr="002D2F8F">
        <w:rPr>
          <w:rFonts w:hint="eastAsia"/>
        </w:rPr>
        <w:t xml:space="preserve"> </w:t>
      </w:r>
      <w:r w:rsidRPr="002D2F8F">
        <w:rPr>
          <w:rFonts w:hint="eastAsia"/>
        </w:rPr>
        <w:t>游戏中使用继承的其他类是按钮类。</w:t>
      </w:r>
    </w:p>
    <w:p w14:paraId="28F1A371" w14:textId="77777777" w:rsidR="002D2F8F" w:rsidRDefault="002D2F8F" w:rsidP="002D2F8F">
      <w:pPr>
        <w:ind w:left="720"/>
      </w:pPr>
    </w:p>
    <w:p w14:paraId="22785474" w14:textId="5437F3BD" w:rsidR="000B190A" w:rsidRDefault="00C2182F" w:rsidP="000B190A">
      <w:pPr>
        <w:pStyle w:val="ListParagraph"/>
        <w:numPr>
          <w:ilvl w:val="0"/>
          <w:numId w:val="28"/>
        </w:numPr>
      </w:pPr>
      <w:r>
        <w:rPr>
          <w:rFonts w:hint="eastAsia"/>
        </w:rPr>
        <w:t>封装性</w:t>
      </w:r>
    </w:p>
    <w:p w14:paraId="287C4B98" w14:textId="1D5D4EDF" w:rsidR="00317A75" w:rsidRDefault="00707037" w:rsidP="000A56A0">
      <w:pPr>
        <w:ind w:left="720"/>
      </w:pPr>
      <w:r w:rsidRPr="00707037">
        <w:rPr>
          <w:rFonts w:hint="eastAsia"/>
        </w:rPr>
        <w:t>大多数类还使用了封装，例如私有类型、公共类型和受保护的变量。</w:t>
      </w:r>
      <w:r w:rsidRPr="00707037">
        <w:rPr>
          <w:rFonts w:hint="eastAsia"/>
        </w:rPr>
        <w:t xml:space="preserve"> </w:t>
      </w:r>
      <w:r w:rsidRPr="00707037">
        <w:rPr>
          <w:rFonts w:hint="eastAsia"/>
        </w:rPr>
        <w:t>例如</w:t>
      </w:r>
      <w:r w:rsidRPr="00707037">
        <w:rPr>
          <w:rFonts w:hint="eastAsia"/>
        </w:rPr>
        <w:t>State</w:t>
      </w:r>
      <w:r w:rsidRPr="00707037">
        <w:rPr>
          <w:rFonts w:hint="eastAsia"/>
        </w:rPr>
        <w:t>类有一个受保护的类型变量，即</w:t>
      </w:r>
      <w:proofErr w:type="spellStart"/>
      <w:r w:rsidRPr="000A56A0">
        <w:rPr>
          <w:rStyle w:val="CodeChar"/>
          <w:rFonts w:hint="eastAsia"/>
        </w:rPr>
        <w:t>MousePosView</w:t>
      </w:r>
      <w:proofErr w:type="spellEnd"/>
      <w:r w:rsidRPr="00707037">
        <w:rPr>
          <w:rFonts w:hint="eastAsia"/>
        </w:rPr>
        <w:t>（窗口实时鼠标位置，坐标格式），可以被其派生类中的函数使用。</w:t>
      </w:r>
      <w:r w:rsidRPr="00707037">
        <w:rPr>
          <w:rFonts w:hint="eastAsia"/>
        </w:rPr>
        <w:t xml:space="preserve"> </w:t>
      </w:r>
      <w:r w:rsidRPr="00707037">
        <w:rPr>
          <w:rFonts w:hint="eastAsia"/>
        </w:rPr>
        <w:t>在这种情况下，</w:t>
      </w:r>
      <w:proofErr w:type="spellStart"/>
      <w:r w:rsidRPr="000A56A0">
        <w:rPr>
          <w:rStyle w:val="CodeChar"/>
          <w:rFonts w:hint="eastAsia"/>
        </w:rPr>
        <w:t>MenuState</w:t>
      </w:r>
      <w:proofErr w:type="spellEnd"/>
      <w:r w:rsidRPr="00707037">
        <w:rPr>
          <w:rFonts w:hint="eastAsia"/>
        </w:rPr>
        <w:t>（菜单状态类）中的</w:t>
      </w:r>
      <w:r w:rsidRPr="00707037">
        <w:rPr>
          <w:rFonts w:hint="eastAsia"/>
        </w:rPr>
        <w:t xml:space="preserve"> </w:t>
      </w:r>
      <w:proofErr w:type="spellStart"/>
      <w:r w:rsidRPr="000A56A0">
        <w:rPr>
          <w:rStyle w:val="CodeChar"/>
          <w:rFonts w:hint="eastAsia"/>
        </w:rPr>
        <w:t>MenuButton</w:t>
      </w:r>
      <w:proofErr w:type="spellEnd"/>
      <w:r w:rsidRPr="00707037">
        <w:rPr>
          <w:rFonts w:hint="eastAsia"/>
        </w:rPr>
        <w:t>（菜单按钮类）使用</w:t>
      </w:r>
      <w:r w:rsidRPr="00707037">
        <w:rPr>
          <w:rFonts w:hint="eastAsia"/>
        </w:rPr>
        <w:t xml:space="preserve"> </w:t>
      </w:r>
      <w:proofErr w:type="spellStart"/>
      <w:r w:rsidRPr="000A56A0">
        <w:rPr>
          <w:rStyle w:val="CodeChar"/>
          <w:rFonts w:hint="eastAsia"/>
        </w:rPr>
        <w:t>MousePosView</w:t>
      </w:r>
      <w:proofErr w:type="spellEnd"/>
      <w:r w:rsidRPr="000A56A0">
        <w:rPr>
          <w:rStyle w:val="CodeChar"/>
          <w:rFonts w:hint="eastAsia"/>
        </w:rPr>
        <w:t xml:space="preserve"> </w:t>
      </w:r>
      <w:r w:rsidRPr="00707037">
        <w:rPr>
          <w:rFonts w:hint="eastAsia"/>
        </w:rPr>
        <w:t>变量来确定其按钮状态（您可以在第</w:t>
      </w:r>
      <w:r w:rsidRPr="00707037">
        <w:rPr>
          <w:rFonts w:hint="eastAsia"/>
        </w:rPr>
        <w:t xml:space="preserve"> 5 </w:t>
      </w:r>
      <w:r w:rsidRPr="00707037">
        <w:rPr>
          <w:rFonts w:hint="eastAsia"/>
        </w:rPr>
        <w:t>页中看到此应用程序）</w:t>
      </w:r>
      <w:r w:rsidRPr="002D2F8F">
        <w:rPr>
          <w:rFonts w:hint="eastAsia"/>
        </w:rPr>
        <w:t>。</w:t>
      </w:r>
    </w:p>
    <w:p w14:paraId="186CE398" w14:textId="77777777" w:rsidR="000B190A" w:rsidRDefault="000B190A" w:rsidP="000B190A"/>
    <w:p w14:paraId="41EEBC11" w14:textId="76EA688B" w:rsidR="00C2182F" w:rsidRDefault="00C2182F" w:rsidP="000B190A">
      <w:pPr>
        <w:pStyle w:val="ListParagraph"/>
        <w:numPr>
          <w:ilvl w:val="0"/>
          <w:numId w:val="28"/>
        </w:numPr>
      </w:pPr>
      <w:r>
        <w:rPr>
          <w:rFonts w:hint="eastAsia"/>
        </w:rPr>
        <w:t>指针</w:t>
      </w:r>
    </w:p>
    <w:p w14:paraId="19B998CE" w14:textId="138319FA" w:rsidR="000A56A0" w:rsidRPr="00C2182F" w:rsidRDefault="000A56A0" w:rsidP="000A56A0">
      <w:pPr>
        <w:ind w:left="720"/>
      </w:pPr>
      <w:r w:rsidRPr="000A56A0">
        <w:rPr>
          <w:rFonts w:hint="eastAsia"/>
        </w:rPr>
        <w:t>一些变量使用指针，以便其他派生类可以访问指向一个公共</w:t>
      </w:r>
      <w:r w:rsidRPr="000A56A0">
        <w:rPr>
          <w:rFonts w:hint="eastAsia"/>
        </w:rPr>
        <w:t xml:space="preserve"> </w:t>
      </w:r>
      <w:r w:rsidRPr="000A56A0">
        <w:rPr>
          <w:rStyle w:val="CodeChar"/>
          <w:rFonts w:hint="eastAsia"/>
        </w:rPr>
        <w:t xml:space="preserve">2D </w:t>
      </w:r>
      <w:r w:rsidRPr="000A56A0">
        <w:rPr>
          <w:rFonts w:hint="eastAsia"/>
        </w:rPr>
        <w:t>目标窗口的指针，例如</w:t>
      </w:r>
      <w:r w:rsidRPr="000A56A0">
        <w:rPr>
          <w:rFonts w:hint="eastAsia"/>
        </w:rPr>
        <w:t xml:space="preserve"> sf::</w:t>
      </w:r>
      <w:proofErr w:type="spellStart"/>
      <w:r w:rsidRPr="000A56A0">
        <w:rPr>
          <w:rStyle w:val="CodeChar"/>
          <w:rFonts w:hint="eastAsia"/>
        </w:rPr>
        <w:t>RenderWindow</w:t>
      </w:r>
      <w:proofErr w:type="spellEnd"/>
      <w:r w:rsidRPr="000A56A0">
        <w:rPr>
          <w:rStyle w:val="CodeChar"/>
          <w:rFonts w:hint="eastAsia"/>
        </w:rPr>
        <w:t xml:space="preserve">* </w:t>
      </w:r>
      <w:r w:rsidRPr="000A56A0">
        <w:rPr>
          <w:rFonts w:hint="eastAsia"/>
        </w:rPr>
        <w:t>和</w:t>
      </w:r>
      <w:r w:rsidRPr="000A56A0">
        <w:rPr>
          <w:rFonts w:hint="eastAsia"/>
        </w:rPr>
        <w:t xml:space="preserve"> </w:t>
      </w:r>
      <w:r w:rsidRPr="000A56A0">
        <w:rPr>
          <w:rStyle w:val="CodeChar"/>
          <w:rFonts w:hint="eastAsia"/>
        </w:rPr>
        <w:t>States*</w:t>
      </w:r>
      <w:r w:rsidRPr="000A56A0">
        <w:rPr>
          <w:rFonts w:hint="eastAsia"/>
        </w:rPr>
        <w:t>。</w:t>
      </w:r>
      <w:r w:rsidRPr="000A56A0">
        <w:rPr>
          <w:rFonts w:hint="eastAsia"/>
        </w:rPr>
        <w:t xml:space="preserve"> </w:t>
      </w:r>
      <w:r w:rsidRPr="000A56A0">
        <w:rPr>
          <w:rFonts w:hint="eastAsia"/>
        </w:rPr>
        <w:t>对于</w:t>
      </w:r>
      <w:proofErr w:type="spellStart"/>
      <w:r w:rsidRPr="000A56A0">
        <w:rPr>
          <w:rStyle w:val="CodeChar"/>
          <w:rFonts w:hint="eastAsia"/>
        </w:rPr>
        <w:t>RenderWindow</w:t>
      </w:r>
      <w:proofErr w:type="spellEnd"/>
      <w:r w:rsidRPr="000A56A0">
        <w:rPr>
          <w:rFonts w:hint="eastAsia"/>
        </w:rPr>
        <w:t>，其他类可以使用</w:t>
      </w:r>
      <w:r w:rsidRPr="000A56A0">
        <w:rPr>
          <w:rStyle w:val="CodeChar"/>
          <w:rFonts w:hint="eastAsia"/>
        </w:rPr>
        <w:t>render</w:t>
      </w:r>
      <w:r w:rsidRPr="000A56A0">
        <w:rPr>
          <w:rFonts w:hint="eastAsia"/>
        </w:rPr>
        <w:t>方法通过指针访问直接在窗口上绘制。</w:t>
      </w:r>
      <w:r w:rsidRPr="000A56A0">
        <w:rPr>
          <w:rFonts w:hint="eastAsia"/>
        </w:rPr>
        <w:t xml:space="preserve"> </w:t>
      </w:r>
      <w:r w:rsidRPr="000A56A0">
        <w:rPr>
          <w:rFonts w:hint="eastAsia"/>
        </w:rPr>
        <w:t>对于状态，派生的状态类可以执行</w:t>
      </w:r>
      <w:r w:rsidRPr="000A56A0">
        <w:rPr>
          <w:rFonts w:hint="eastAsia"/>
        </w:rPr>
        <w:t xml:space="preserve"> </w:t>
      </w:r>
      <w:r w:rsidRPr="000A56A0">
        <w:rPr>
          <w:rStyle w:val="CodeChar"/>
          <w:rFonts w:hint="eastAsia"/>
        </w:rPr>
        <w:t>push()</w:t>
      </w:r>
      <w:r w:rsidRPr="000A56A0">
        <w:rPr>
          <w:rFonts w:hint="eastAsia"/>
        </w:rPr>
        <w:t xml:space="preserve"> </w:t>
      </w:r>
      <w:r w:rsidRPr="000A56A0">
        <w:rPr>
          <w:rFonts w:hint="eastAsia"/>
        </w:rPr>
        <w:t>或</w:t>
      </w:r>
      <w:r w:rsidRPr="000A56A0">
        <w:rPr>
          <w:rFonts w:hint="eastAsia"/>
        </w:rPr>
        <w:t xml:space="preserve"> </w:t>
      </w:r>
      <w:r w:rsidRPr="000A56A0">
        <w:rPr>
          <w:rStyle w:val="CodeChar"/>
          <w:rFonts w:hint="eastAsia"/>
        </w:rPr>
        <w:t>pop()</w:t>
      </w:r>
      <w:r w:rsidRPr="000A56A0">
        <w:rPr>
          <w:rFonts w:hint="eastAsia"/>
        </w:rPr>
        <w:t xml:space="preserve"> </w:t>
      </w:r>
      <w:r w:rsidRPr="000A56A0">
        <w:rPr>
          <w:rFonts w:hint="eastAsia"/>
        </w:rPr>
        <w:t>函数（堆栈推送或堆栈弹出）以在游戏中的不同屏幕之间导航。</w:t>
      </w:r>
    </w:p>
    <w:p w14:paraId="63290CD6" w14:textId="7BC9EA58" w:rsidR="00C2182F" w:rsidRDefault="00C2182F" w:rsidP="00C2182F"/>
    <w:p w14:paraId="447B8D9E" w14:textId="77777777" w:rsidR="00117C43" w:rsidRDefault="00117C43">
      <w:pPr>
        <w:jc w:val="left"/>
        <w:rPr>
          <w:rFonts w:eastAsia="SimHei" w:cstheme="majorBidi"/>
          <w:color w:val="000000" w:themeColor="text1"/>
          <w:sz w:val="28"/>
          <w:szCs w:val="32"/>
        </w:rPr>
      </w:pPr>
      <w:r>
        <w:br w:type="page"/>
      </w:r>
    </w:p>
    <w:p w14:paraId="0C302716" w14:textId="10AC7E72" w:rsidR="006F75E4" w:rsidRDefault="006F75E4" w:rsidP="006F75E4">
      <w:pPr>
        <w:pStyle w:val="Heading1"/>
      </w:pPr>
      <w:r>
        <w:rPr>
          <w:rFonts w:hint="eastAsia"/>
        </w:rPr>
        <w:lastRenderedPageBreak/>
        <w:t>游戏的结果</w:t>
      </w:r>
      <w:r>
        <w:rPr>
          <w:rFonts w:hint="eastAsia"/>
        </w:rPr>
        <w:t xml:space="preserve"> </w:t>
      </w:r>
      <w:bookmarkStart w:id="9" w:name="_GoBack"/>
      <w:bookmarkEnd w:id="9"/>
    </w:p>
    <w:p w14:paraId="3FBEEED8" w14:textId="36709C3A" w:rsidR="006F75E4" w:rsidRDefault="006F75E4" w:rsidP="006F75E4"/>
    <w:p w14:paraId="44DDAD5F" w14:textId="5E8E06BC" w:rsidR="00826B44" w:rsidRDefault="00CA6E4A" w:rsidP="00826B44">
      <w:r>
        <w:rPr>
          <w:rFonts w:hint="eastAsia"/>
        </w:rPr>
        <w:t>我有准备了一个游戏演示视频，</w:t>
      </w:r>
      <w:r w:rsidR="00826B44">
        <w:rPr>
          <w:rFonts w:hint="eastAsia"/>
        </w:rPr>
        <w:t>能参考一下。</w:t>
      </w:r>
      <w:r w:rsidR="00D335BA">
        <w:rPr>
          <w:rFonts w:hint="eastAsia"/>
        </w:rPr>
        <w:t>游戏的演示文件名是</w:t>
      </w:r>
      <w:r w:rsidR="00D335BA">
        <w:rPr>
          <w:rFonts w:hint="eastAsia"/>
        </w:rPr>
        <w:t xml:space="preserve"> </w:t>
      </w:r>
      <w:r w:rsidR="00D335BA">
        <w:t xml:space="preserve">“Taiko No </w:t>
      </w:r>
      <w:proofErr w:type="spellStart"/>
      <w:r w:rsidR="00D335BA">
        <w:t>Tatsujin</w:t>
      </w:r>
      <w:proofErr w:type="spellEnd"/>
      <w:r w:rsidR="00D335BA">
        <w:t xml:space="preserve"> </w:t>
      </w:r>
      <w:proofErr w:type="gramStart"/>
      <w:r w:rsidR="00D335BA">
        <w:t>v2.exe”</w:t>
      </w:r>
      <w:r w:rsidR="00D335BA">
        <w:rPr>
          <w:rFonts w:hint="eastAsia"/>
        </w:rPr>
        <w:t>。</w:t>
      </w:r>
      <w:proofErr w:type="gramEnd"/>
    </w:p>
    <w:p w14:paraId="1F4E0F45" w14:textId="77777777" w:rsidR="00117C43" w:rsidRDefault="00117C43" w:rsidP="00826B4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40"/>
        <w:gridCol w:w="4510"/>
      </w:tblGrid>
      <w:tr w:rsidR="007B1FC4" w14:paraId="5832725A" w14:textId="158CD88F" w:rsidTr="0072117B">
        <w:tc>
          <w:tcPr>
            <w:tcW w:w="9350" w:type="dxa"/>
            <w:gridSpan w:val="2"/>
            <w:shd w:val="clear" w:color="auto" w:fill="E7E6E6" w:themeFill="background2"/>
          </w:tcPr>
          <w:p w14:paraId="436C022A" w14:textId="77777777" w:rsidR="007B1FC4" w:rsidRDefault="007B1FC4" w:rsidP="00117C43">
            <w:pPr>
              <w:jc w:val="center"/>
            </w:pPr>
          </w:p>
          <w:p w14:paraId="219BD80E" w14:textId="77777777" w:rsidR="007B1FC4" w:rsidRDefault="007B1FC4" w:rsidP="00117C43">
            <w:pPr>
              <w:jc w:val="center"/>
            </w:pPr>
            <w:r>
              <w:rPr>
                <w:rFonts w:hint="eastAsia"/>
              </w:rPr>
              <w:t>游戏的成功标准</w:t>
            </w:r>
          </w:p>
          <w:p w14:paraId="575CB23A" w14:textId="77777777" w:rsidR="007B1FC4" w:rsidRDefault="007B1FC4" w:rsidP="00117C43">
            <w:pPr>
              <w:jc w:val="center"/>
            </w:pPr>
          </w:p>
        </w:tc>
      </w:tr>
      <w:tr w:rsidR="007B1FC4" w14:paraId="6CC56531" w14:textId="1A2E3177" w:rsidTr="0072117B">
        <w:tc>
          <w:tcPr>
            <w:tcW w:w="9350" w:type="dxa"/>
            <w:gridSpan w:val="2"/>
          </w:tcPr>
          <w:p w14:paraId="154AA801" w14:textId="77777777" w:rsidR="007B1FC4" w:rsidRDefault="007B1FC4" w:rsidP="00117C43"/>
          <w:p w14:paraId="6C1BDD57" w14:textId="77777777" w:rsidR="007B1FC4" w:rsidRDefault="007B1FC4" w:rsidP="00117C43">
            <w:r>
              <w:rPr>
                <w:rFonts w:hint="eastAsia"/>
              </w:rPr>
              <w:t>每个题目的要求已经完成。</w:t>
            </w:r>
          </w:p>
          <w:p w14:paraId="792C6643" w14:textId="77777777" w:rsidR="007B1FC4" w:rsidRDefault="007B1FC4" w:rsidP="00117C43"/>
        </w:tc>
      </w:tr>
      <w:tr w:rsidR="007B1FC4" w14:paraId="71B29844" w14:textId="375C15D8" w:rsidTr="0072117B">
        <w:tc>
          <w:tcPr>
            <w:tcW w:w="9350" w:type="dxa"/>
            <w:gridSpan w:val="2"/>
          </w:tcPr>
          <w:p w14:paraId="12C8DF12" w14:textId="77777777" w:rsidR="007B1FC4" w:rsidRDefault="007B1FC4" w:rsidP="00117C43"/>
          <w:p w14:paraId="3F226BB6" w14:textId="77777777" w:rsidR="007B1FC4" w:rsidRDefault="007B1FC4" w:rsidP="00117C43">
            <w:r>
              <w:rPr>
                <w:rFonts w:hint="eastAsia"/>
              </w:rPr>
              <w:t>有提供了额外功能，包括按钮的复杂性，动画片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（淡入淡出，按钮状态，评委动画片等）。</w:t>
            </w:r>
          </w:p>
          <w:p w14:paraId="62BEE2E6" w14:textId="77777777" w:rsidR="007B1FC4" w:rsidRDefault="007B1FC4" w:rsidP="00117C43"/>
        </w:tc>
      </w:tr>
      <w:tr w:rsidR="007B1FC4" w14:paraId="69A0AFDF" w14:textId="50136CD1" w:rsidTr="0072117B">
        <w:tc>
          <w:tcPr>
            <w:tcW w:w="9350" w:type="dxa"/>
            <w:gridSpan w:val="2"/>
          </w:tcPr>
          <w:p w14:paraId="286F8657" w14:textId="77777777" w:rsidR="007B1FC4" w:rsidRDefault="007B1FC4" w:rsidP="00117C43"/>
          <w:p w14:paraId="59818F58" w14:textId="77777777" w:rsidR="007B1FC4" w:rsidRDefault="007B1FC4" w:rsidP="00117C43">
            <w:r>
              <w:rPr>
                <w:rFonts w:hint="eastAsia"/>
              </w:rPr>
              <w:t>提供游戏的几个屏幕，让用户真的享受玩太鼓达人游戏的感觉。</w:t>
            </w:r>
          </w:p>
          <w:p w14:paraId="144270E9" w14:textId="77777777" w:rsidR="007B1FC4" w:rsidRDefault="007B1FC4" w:rsidP="00117C43"/>
        </w:tc>
      </w:tr>
      <w:tr w:rsidR="007B1FC4" w14:paraId="002A95EA" w14:textId="53F24C19" w:rsidTr="007B1FC4">
        <w:tc>
          <w:tcPr>
            <w:tcW w:w="4840" w:type="dxa"/>
            <w:shd w:val="clear" w:color="auto" w:fill="E7E6E6" w:themeFill="background2"/>
          </w:tcPr>
          <w:p w14:paraId="7797663A" w14:textId="77777777" w:rsidR="007B1FC4" w:rsidRDefault="007B1FC4" w:rsidP="00117C43">
            <w:pPr>
              <w:jc w:val="center"/>
            </w:pPr>
          </w:p>
          <w:p w14:paraId="529A5337" w14:textId="06E418C8" w:rsidR="007B1FC4" w:rsidRDefault="007B1FC4" w:rsidP="00117C43">
            <w:pPr>
              <w:jc w:val="center"/>
            </w:pPr>
            <w:r w:rsidRPr="00826B44">
              <w:rPr>
                <w:rFonts w:hint="eastAsia"/>
              </w:rPr>
              <w:t>可以改进的部分</w:t>
            </w:r>
          </w:p>
          <w:p w14:paraId="5487FE10" w14:textId="77777777" w:rsidR="007B1FC4" w:rsidRDefault="007B1FC4" w:rsidP="00826B44"/>
        </w:tc>
        <w:tc>
          <w:tcPr>
            <w:tcW w:w="4510" w:type="dxa"/>
            <w:shd w:val="clear" w:color="auto" w:fill="E7E6E6" w:themeFill="background2"/>
          </w:tcPr>
          <w:p w14:paraId="0F13E44C" w14:textId="77777777" w:rsidR="007B1FC4" w:rsidRDefault="007B1FC4" w:rsidP="00117C43">
            <w:pPr>
              <w:jc w:val="center"/>
            </w:pPr>
          </w:p>
          <w:p w14:paraId="115E306E" w14:textId="068DF59B" w:rsidR="007B1FC4" w:rsidRDefault="007B1FC4" w:rsidP="00117C43">
            <w:pPr>
              <w:jc w:val="center"/>
            </w:pPr>
            <w:r>
              <w:rPr>
                <w:rFonts w:hint="eastAsia"/>
              </w:rPr>
              <w:t>改进方式</w:t>
            </w:r>
          </w:p>
        </w:tc>
      </w:tr>
      <w:tr w:rsidR="007B1FC4" w14:paraId="502C8A45" w14:textId="65749B2A" w:rsidTr="007B1FC4">
        <w:tc>
          <w:tcPr>
            <w:tcW w:w="4840" w:type="dxa"/>
          </w:tcPr>
          <w:p w14:paraId="6FB0DAA8" w14:textId="77777777" w:rsidR="007B1FC4" w:rsidRDefault="007B1FC4" w:rsidP="00117C43"/>
          <w:p w14:paraId="4B332A24" w14:textId="0639BA68" w:rsidR="007B1FC4" w:rsidRDefault="007B1FC4" w:rsidP="00117C43">
            <w:r>
              <w:rPr>
                <w:rFonts w:hint="eastAsia"/>
              </w:rPr>
              <w:t>游戏缺少数据保存功能，用户可以在其中保存播放的每首音乐的高分。</w:t>
            </w:r>
          </w:p>
          <w:p w14:paraId="7CC5ED46" w14:textId="77777777" w:rsidR="007B1FC4" w:rsidRDefault="007B1FC4" w:rsidP="00826B44"/>
        </w:tc>
        <w:tc>
          <w:tcPr>
            <w:tcW w:w="4510" w:type="dxa"/>
          </w:tcPr>
          <w:p w14:paraId="2A3A8500" w14:textId="77777777" w:rsidR="007B1FC4" w:rsidRDefault="007B1FC4" w:rsidP="00117C43"/>
          <w:p w14:paraId="457184BB" w14:textId="50695CA9" w:rsidR="007B1FC4" w:rsidRDefault="007B1FC4" w:rsidP="00117C43">
            <w:r>
              <w:rPr>
                <w:rFonts w:hint="eastAsia"/>
              </w:rPr>
              <w:t>学</w:t>
            </w:r>
            <w:r>
              <w:rPr>
                <w:rFonts w:hint="eastAsia"/>
              </w:rPr>
              <w:t>W</w:t>
            </w:r>
            <w:r>
              <w:t xml:space="preserve">indow config </w:t>
            </w:r>
            <w:r>
              <w:rPr>
                <w:rFonts w:hint="eastAsia"/>
              </w:rPr>
              <w:t>fi</w:t>
            </w:r>
            <w:r>
              <w:t>le (</w:t>
            </w:r>
            <w:r w:rsidRPr="007B1FC4">
              <w:rPr>
                <w:rFonts w:hint="eastAsia"/>
              </w:rPr>
              <w:t>窗口配置</w:t>
            </w:r>
            <w:r>
              <w:rPr>
                <w:rFonts w:hint="eastAsia"/>
              </w:rPr>
              <w:t>)</w:t>
            </w:r>
            <w:r>
              <w:t xml:space="preserve"> , </w:t>
            </w:r>
            <w:r>
              <w:rPr>
                <w:rFonts w:hint="eastAsia"/>
              </w:rPr>
              <w:t>或者使用</w:t>
            </w:r>
            <w:proofErr w:type="spellStart"/>
            <w:r>
              <w:rPr>
                <w:rFonts w:hint="eastAsia"/>
              </w:rPr>
              <w:t>f</w:t>
            </w:r>
            <w:r>
              <w:t>stream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C++</w:t>
            </w:r>
            <w:r>
              <w:t xml:space="preserve"> </w:t>
            </w:r>
            <w:r>
              <w:rPr>
                <w:rFonts w:hint="eastAsia"/>
              </w:rPr>
              <w:t>文件处理的头文件库）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把游戏的数据保存在别的文件</w:t>
            </w:r>
          </w:p>
        </w:tc>
      </w:tr>
      <w:tr w:rsidR="007B1FC4" w14:paraId="2FB01348" w14:textId="2EFDD80B" w:rsidTr="007B1FC4">
        <w:tc>
          <w:tcPr>
            <w:tcW w:w="4840" w:type="dxa"/>
          </w:tcPr>
          <w:p w14:paraId="079B1EB9" w14:textId="77777777" w:rsidR="007B1FC4" w:rsidRDefault="007B1FC4" w:rsidP="00117C43"/>
          <w:p w14:paraId="4E159ED3" w14:textId="6EC145AE" w:rsidR="007B1FC4" w:rsidRDefault="007B1FC4" w:rsidP="00117C43">
            <w:r>
              <w:rPr>
                <w:rFonts w:hint="eastAsia"/>
              </w:rPr>
              <w:t>鼓面的节奏和音乐在不同的电脑上可能不会完全对应，因为节奏使用了时间戳。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虽然我已经使用了有助于保持节奏的增量时间，但不同的计算机可能有不同的处理速度。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因此，鼓面的速度可能会滞后或移动得更快。</w:t>
            </w:r>
          </w:p>
          <w:p w14:paraId="57C15A3F" w14:textId="77777777" w:rsidR="007B1FC4" w:rsidRDefault="007B1FC4" w:rsidP="00826B44"/>
        </w:tc>
        <w:tc>
          <w:tcPr>
            <w:tcW w:w="4510" w:type="dxa"/>
          </w:tcPr>
          <w:p w14:paraId="1C100064" w14:textId="77777777" w:rsidR="007B1FC4" w:rsidRDefault="007B1FC4" w:rsidP="00117C43"/>
          <w:p w14:paraId="5B55FD3B" w14:textId="33D22A5F" w:rsidR="007B1FC4" w:rsidRDefault="007B1FC4" w:rsidP="00117C43"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 xml:space="preserve"> MIDI</w:t>
            </w:r>
            <w:r>
              <w:t xml:space="preserve"> </w:t>
            </w:r>
            <w:r>
              <w:rPr>
                <w:rFonts w:hint="eastAsia"/>
              </w:rPr>
              <w:t>（迷笛）技术来指定节奏的高准确性。</w:t>
            </w:r>
          </w:p>
        </w:tc>
      </w:tr>
      <w:tr w:rsidR="007B1FC4" w14:paraId="0860DB67" w14:textId="0CE0951B" w:rsidTr="007B1FC4">
        <w:tc>
          <w:tcPr>
            <w:tcW w:w="4840" w:type="dxa"/>
          </w:tcPr>
          <w:p w14:paraId="58B7D648" w14:textId="77777777" w:rsidR="007B1FC4" w:rsidRDefault="007B1FC4" w:rsidP="00117C43"/>
          <w:p w14:paraId="7F700F64" w14:textId="77777777" w:rsidR="007B1FC4" w:rsidRDefault="007B1FC4" w:rsidP="00117C43">
            <w:r w:rsidRPr="001A4FC9">
              <w:rPr>
                <w:rFonts w:hint="eastAsia"/>
              </w:rPr>
              <w:t>图形仍然可以改进以类似于原始的太鼓达人的游戏。</w:t>
            </w:r>
          </w:p>
          <w:p w14:paraId="55DC882C" w14:textId="1FA45C27" w:rsidR="007B1FC4" w:rsidRDefault="007B1FC4" w:rsidP="00117C43"/>
        </w:tc>
        <w:tc>
          <w:tcPr>
            <w:tcW w:w="4510" w:type="dxa"/>
          </w:tcPr>
          <w:p w14:paraId="28E99E7B" w14:textId="77777777" w:rsidR="007B1FC4" w:rsidRDefault="007B1FC4" w:rsidP="00117C43"/>
          <w:p w14:paraId="1EC4EA07" w14:textId="72B0E692" w:rsidR="007B1FC4" w:rsidRDefault="007B1FC4" w:rsidP="00117C43">
            <w:r>
              <w:rPr>
                <w:rFonts w:hint="eastAsia"/>
              </w:rPr>
              <w:t>使用更高级的游戏框架，例如</w:t>
            </w:r>
            <w:r>
              <w:rPr>
                <w:rFonts w:hint="eastAsia"/>
              </w:rPr>
              <w:t xml:space="preserve"> C</w:t>
            </w:r>
            <w:r>
              <w:t># XNA</w:t>
            </w:r>
            <w:r w:rsidR="003F431F">
              <w:rPr>
                <w:rFonts w:hint="eastAsia"/>
              </w:rPr>
              <w:t>游戏框架</w:t>
            </w:r>
            <w:r>
              <w:t xml:space="preserve">, </w:t>
            </w:r>
            <w:r>
              <w:rPr>
                <w:rFonts w:hint="eastAsia"/>
              </w:rPr>
              <w:t>提高形状处理的效率</w:t>
            </w:r>
          </w:p>
        </w:tc>
      </w:tr>
    </w:tbl>
    <w:p w14:paraId="6A7CA9DA" w14:textId="31D5DBFD" w:rsidR="00826B44" w:rsidRDefault="00826B44" w:rsidP="00117C43"/>
    <w:p w14:paraId="74655033" w14:textId="6DC2A5D1" w:rsidR="0072117B" w:rsidRDefault="0072117B">
      <w:pPr>
        <w:jc w:val="left"/>
      </w:pPr>
      <w:r>
        <w:br w:type="page"/>
      </w:r>
    </w:p>
    <w:p w14:paraId="5F603557" w14:textId="06783F40" w:rsidR="0072117B" w:rsidRPr="00211ACF" w:rsidRDefault="0072117B" w:rsidP="00211ACF">
      <w:pPr>
        <w:pStyle w:val="Heading1"/>
      </w:pPr>
      <w:r w:rsidRPr="00211ACF">
        <w:rPr>
          <w:rFonts w:hint="eastAsia"/>
        </w:rPr>
        <w:lastRenderedPageBreak/>
        <w:t>总结</w:t>
      </w:r>
    </w:p>
    <w:p w14:paraId="4E1F4062" w14:textId="1FF5CA0B" w:rsidR="0072117B" w:rsidRDefault="0072117B" w:rsidP="0072117B"/>
    <w:p w14:paraId="3354C4B0" w14:textId="4B8BE5F9" w:rsidR="0072117B" w:rsidRDefault="0072117B" w:rsidP="0072117B">
      <w:r w:rsidRPr="0072117B">
        <w:rPr>
          <w:rFonts w:hint="eastAsia"/>
        </w:rPr>
        <w:t>总之，我对最终的游戏产品非常满意。</w:t>
      </w:r>
      <w:r w:rsidRPr="0072117B">
        <w:rPr>
          <w:rFonts w:hint="eastAsia"/>
        </w:rPr>
        <w:t xml:space="preserve"> </w:t>
      </w:r>
      <w:r w:rsidRPr="0072117B">
        <w:rPr>
          <w:rFonts w:hint="eastAsia"/>
        </w:rPr>
        <w:t>虽然游戏并不完美，但它功能齐全，其他人可以玩，只要他们有一台装有</w:t>
      </w:r>
      <w:r w:rsidRPr="0072117B">
        <w:rPr>
          <w:rFonts w:hint="eastAsia"/>
        </w:rPr>
        <w:t xml:space="preserve"> Windows </w:t>
      </w:r>
      <w:r w:rsidRPr="0072117B">
        <w:rPr>
          <w:rFonts w:hint="eastAsia"/>
        </w:rPr>
        <w:t>操作系统的电脑。</w:t>
      </w:r>
      <w:r w:rsidRPr="0072117B">
        <w:rPr>
          <w:rFonts w:hint="eastAsia"/>
        </w:rPr>
        <w:t xml:space="preserve"> </w:t>
      </w:r>
      <w:r w:rsidRPr="0072117B">
        <w:rPr>
          <w:rFonts w:hint="eastAsia"/>
        </w:rPr>
        <w:t>老实说，这是我迄今为止在清华最有趣的项目之一，因为这是我第一次在不使用游戏引擎（例如</w:t>
      </w:r>
      <w:r w:rsidRPr="0072117B">
        <w:rPr>
          <w:rFonts w:hint="eastAsia"/>
        </w:rPr>
        <w:t xml:space="preserve"> Unity </w:t>
      </w:r>
      <w:r w:rsidRPr="0072117B">
        <w:rPr>
          <w:rFonts w:hint="eastAsia"/>
        </w:rPr>
        <w:t>或</w:t>
      </w:r>
      <w:r w:rsidRPr="0072117B">
        <w:rPr>
          <w:rFonts w:hint="eastAsia"/>
        </w:rPr>
        <w:t xml:space="preserve"> Unreal Engine</w:t>
      </w:r>
      <w:r w:rsidRPr="0072117B">
        <w:rPr>
          <w:rFonts w:hint="eastAsia"/>
        </w:rPr>
        <w:t>）的情况下制作游戏。</w:t>
      </w:r>
      <w:r w:rsidRPr="0072117B">
        <w:rPr>
          <w:rFonts w:hint="eastAsia"/>
        </w:rPr>
        <w:t xml:space="preserve"> C++ SFML </w:t>
      </w:r>
      <w:r w:rsidRPr="0072117B">
        <w:rPr>
          <w:rFonts w:hint="eastAsia"/>
        </w:rPr>
        <w:t>游戏框架是一个极其完整的库，可用于制作任何</w:t>
      </w:r>
      <w:r w:rsidRPr="0072117B">
        <w:rPr>
          <w:rFonts w:hint="eastAsia"/>
        </w:rPr>
        <w:t xml:space="preserve"> 2D </w:t>
      </w:r>
      <w:r w:rsidRPr="0072117B">
        <w:rPr>
          <w:rFonts w:hint="eastAsia"/>
        </w:rPr>
        <w:t>游戏。</w:t>
      </w:r>
      <w:r w:rsidRPr="0072117B">
        <w:rPr>
          <w:rFonts w:hint="eastAsia"/>
        </w:rPr>
        <w:t xml:space="preserve"> </w:t>
      </w:r>
      <w:r w:rsidRPr="0072117B">
        <w:rPr>
          <w:rFonts w:hint="eastAsia"/>
        </w:rPr>
        <w:t>未来，我希望学习更高级的游戏框架，包括</w:t>
      </w:r>
      <w:r w:rsidRPr="0072117B">
        <w:rPr>
          <w:rFonts w:hint="eastAsia"/>
        </w:rPr>
        <w:t>XNA</w:t>
      </w:r>
      <w:r w:rsidRPr="0072117B">
        <w:rPr>
          <w:rFonts w:hint="eastAsia"/>
        </w:rPr>
        <w:t>和</w:t>
      </w:r>
      <w:proofErr w:type="spellStart"/>
      <w:r w:rsidRPr="0072117B">
        <w:rPr>
          <w:rFonts w:hint="eastAsia"/>
        </w:rPr>
        <w:t>Monogame</w:t>
      </w:r>
      <w:proofErr w:type="spellEnd"/>
      <w:r w:rsidRPr="0072117B">
        <w:rPr>
          <w:rFonts w:hint="eastAsia"/>
        </w:rPr>
        <w:t>。</w:t>
      </w:r>
      <w:r w:rsidRPr="0072117B">
        <w:rPr>
          <w:rFonts w:hint="eastAsia"/>
        </w:rPr>
        <w:t xml:space="preserve"> </w:t>
      </w:r>
      <w:r w:rsidRPr="0072117B">
        <w:rPr>
          <w:rFonts w:hint="eastAsia"/>
        </w:rPr>
        <w:t>即使我不在计算机科学系，这个项目也让我更喜欢学习编程。</w:t>
      </w:r>
      <w:r w:rsidRPr="0072117B">
        <w:rPr>
          <w:rFonts w:hint="eastAsia"/>
        </w:rPr>
        <w:t xml:space="preserve"> </w:t>
      </w:r>
      <w:r w:rsidRPr="0072117B">
        <w:rPr>
          <w:rFonts w:hint="eastAsia"/>
        </w:rPr>
        <w:t>因此，我将继续学习更多有关游戏开发和其他内容的知识，例如</w:t>
      </w:r>
      <w:r w:rsidRPr="0072117B">
        <w:rPr>
          <w:rFonts w:hint="eastAsia"/>
        </w:rPr>
        <w:t xml:space="preserve"> Web </w:t>
      </w:r>
      <w:r w:rsidRPr="0072117B">
        <w:rPr>
          <w:rFonts w:hint="eastAsia"/>
        </w:rPr>
        <w:t>开发、应用程序开发和机器语言。</w:t>
      </w:r>
    </w:p>
    <w:p w14:paraId="510253A7" w14:textId="77777777" w:rsidR="00211ACF" w:rsidRDefault="00211ACF" w:rsidP="00211ACF">
      <w:pPr>
        <w:pStyle w:val="Heading2"/>
        <w:numPr>
          <w:ilvl w:val="0"/>
          <w:numId w:val="0"/>
        </w:numPr>
        <w:ind w:left="576" w:hanging="576"/>
      </w:pPr>
    </w:p>
    <w:p w14:paraId="63C5FADF" w14:textId="31F2724C" w:rsidR="0072117B" w:rsidRPr="00211ACF" w:rsidRDefault="00211ACF" w:rsidP="00211ACF">
      <w:pPr>
        <w:pStyle w:val="Heading2"/>
      </w:pPr>
      <w:r w:rsidRPr="00211ACF">
        <w:rPr>
          <w:rFonts w:hint="eastAsia"/>
        </w:rPr>
        <w:t>联系方式</w:t>
      </w:r>
    </w:p>
    <w:p w14:paraId="3D178D13" w14:textId="187FA1E9" w:rsidR="00211ACF" w:rsidRDefault="00211ACF" w:rsidP="0072117B"/>
    <w:p w14:paraId="234D662C" w14:textId="4B02B9B0" w:rsidR="00211ACF" w:rsidRDefault="00211ACF" w:rsidP="00211ACF">
      <w:pPr>
        <w:rPr>
          <w:color w:val="000000" w:themeColor="text1"/>
        </w:rPr>
      </w:pPr>
      <w:r>
        <w:rPr>
          <w:color w:val="000000" w:themeColor="text1"/>
        </w:rPr>
        <w:t>学号</w:t>
      </w: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:</w:t>
      </w:r>
      <w:r>
        <w:rPr>
          <w:color w:val="000000" w:themeColor="text1"/>
        </w:rPr>
        <w:t xml:space="preserve"> 2020080308</w:t>
      </w:r>
    </w:p>
    <w:p w14:paraId="6B556166" w14:textId="08B0CEB2" w:rsidR="00211ACF" w:rsidRDefault="00211ACF" w:rsidP="00211ACF">
      <w:pPr>
        <w:rPr>
          <w:color w:val="000000" w:themeColor="text1"/>
        </w:rPr>
      </w:pPr>
      <w:r>
        <w:rPr>
          <w:color w:val="000000" w:themeColor="text1"/>
        </w:rPr>
        <w:t>姓名</w:t>
      </w: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: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张敏濠</w:t>
      </w:r>
    </w:p>
    <w:p w14:paraId="458687D5" w14:textId="06D53272" w:rsidR="00211ACF" w:rsidRDefault="00211ACF" w:rsidP="00211ACF">
      <w:pPr>
        <w:rPr>
          <w:color w:val="000000" w:themeColor="text1"/>
        </w:rPr>
      </w:pPr>
      <w:r>
        <w:rPr>
          <w:color w:val="000000" w:themeColor="text1"/>
        </w:rPr>
        <w:t>手机号</w:t>
      </w: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:</w:t>
      </w:r>
      <w:r>
        <w:rPr>
          <w:color w:val="000000" w:themeColor="text1"/>
        </w:rPr>
        <w:t xml:space="preserve"> +6281283361458</w:t>
      </w:r>
    </w:p>
    <w:p w14:paraId="029052A4" w14:textId="77777777" w:rsidR="00211ACF" w:rsidRDefault="00211ACF" w:rsidP="00211ACF">
      <w:pPr>
        <w:rPr>
          <w:color w:val="000000" w:themeColor="text1"/>
        </w:rPr>
      </w:pPr>
      <w:r>
        <w:rPr>
          <w:color w:val="000000" w:themeColor="text1"/>
        </w:rPr>
        <w:t>Email</w:t>
      </w:r>
      <w:r>
        <w:rPr>
          <w:color w:val="000000" w:themeColor="text1"/>
        </w:rPr>
        <w:tab/>
        <w:t>:</w:t>
      </w:r>
    </w:p>
    <w:p w14:paraId="5515C0EE" w14:textId="3BC8F6C8" w:rsidR="00211ACF" w:rsidRDefault="00287D28" w:rsidP="00211ACF">
      <w:pPr>
        <w:pStyle w:val="ListParagraph"/>
        <w:numPr>
          <w:ilvl w:val="0"/>
          <w:numId w:val="33"/>
        </w:numPr>
        <w:rPr>
          <w:color w:val="000000" w:themeColor="text1"/>
        </w:rPr>
      </w:pPr>
      <w:hyperlink r:id="rId33" w:history="1">
        <w:r w:rsidR="00211ACF" w:rsidRPr="003E0A22">
          <w:rPr>
            <w:rStyle w:val="Hyperlink"/>
          </w:rPr>
          <w:t>zhang-mh20@mails.tsinghua.edu.cn</w:t>
        </w:r>
      </w:hyperlink>
    </w:p>
    <w:p w14:paraId="24D5848A" w14:textId="3429E0E7" w:rsidR="00211ACF" w:rsidRPr="00211ACF" w:rsidRDefault="00287D28" w:rsidP="00211ACF">
      <w:pPr>
        <w:pStyle w:val="ListParagraph"/>
        <w:numPr>
          <w:ilvl w:val="0"/>
          <w:numId w:val="33"/>
        </w:numPr>
        <w:rPr>
          <w:color w:val="000000" w:themeColor="text1"/>
        </w:rPr>
      </w:pPr>
      <w:hyperlink r:id="rId34" w:history="1">
        <w:r w:rsidR="00211ACF" w:rsidRPr="003E0A22">
          <w:rPr>
            <w:rStyle w:val="Hyperlink"/>
          </w:rPr>
          <w:t>hozhang.edu@gmail.com</w:t>
        </w:r>
      </w:hyperlink>
      <w:r w:rsidR="00211ACF" w:rsidRPr="00211ACF">
        <w:rPr>
          <w:color w:val="000000" w:themeColor="text1"/>
        </w:rPr>
        <w:tab/>
      </w:r>
    </w:p>
    <w:p w14:paraId="3E976066" w14:textId="45A5CF71" w:rsidR="00211ACF" w:rsidRDefault="00211ACF" w:rsidP="00211ACF">
      <w:pPr>
        <w:rPr>
          <w:color w:val="000000" w:themeColor="text1"/>
        </w:rPr>
      </w:pPr>
      <w:r>
        <w:rPr>
          <w:color w:val="000000" w:themeColor="text1"/>
        </w:rPr>
        <w:t>其他联系方式</w:t>
      </w:r>
      <w:r>
        <w:rPr>
          <w:rFonts w:hint="eastAsia"/>
          <w:color w:val="000000" w:themeColor="text1"/>
        </w:rPr>
        <w:t>:</w:t>
      </w:r>
      <w:r>
        <w:rPr>
          <w:color w:val="000000" w:themeColor="text1"/>
        </w:rPr>
        <w:t xml:space="preserve"> </w:t>
      </w:r>
    </w:p>
    <w:p w14:paraId="0513ED82" w14:textId="60141D42" w:rsidR="00211ACF" w:rsidRDefault="00211ACF" w:rsidP="00211ACF">
      <w:pPr>
        <w:pStyle w:val="ListParagraph"/>
        <w:numPr>
          <w:ilvl w:val="0"/>
          <w:numId w:val="33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>微信号：</w:t>
      </w:r>
      <w:r>
        <w:rPr>
          <w:rFonts w:hint="eastAsia"/>
          <w:color w:val="000000" w:themeColor="text1"/>
        </w:rPr>
        <w:t>h</w:t>
      </w:r>
      <w:r>
        <w:rPr>
          <w:color w:val="000000" w:themeColor="text1"/>
        </w:rPr>
        <w:t>o-zhang_85</w:t>
      </w:r>
    </w:p>
    <w:p w14:paraId="7EB34863" w14:textId="2AC85D45" w:rsidR="008A227D" w:rsidRDefault="008A227D" w:rsidP="008A227D">
      <w:pPr>
        <w:rPr>
          <w:color w:val="000000" w:themeColor="text1"/>
        </w:rPr>
      </w:pPr>
    </w:p>
    <w:p w14:paraId="63AEEDEA" w14:textId="465B3CB0" w:rsidR="008A227D" w:rsidRDefault="008A227D" w:rsidP="008A227D">
      <w:pPr>
        <w:pStyle w:val="Heading1"/>
      </w:pPr>
      <w:r w:rsidRPr="008A227D">
        <w:rPr>
          <w:rFonts w:hint="eastAsia"/>
        </w:rPr>
        <w:t>引文</w:t>
      </w:r>
    </w:p>
    <w:p w14:paraId="35341211" w14:textId="29A5DFC2" w:rsidR="008A227D" w:rsidRDefault="008A227D" w:rsidP="008A227D"/>
    <w:p w14:paraId="5B85D730" w14:textId="1FBCA21E" w:rsidR="008A227D" w:rsidRDefault="008A227D" w:rsidP="008A227D">
      <w:r>
        <w:t xml:space="preserve">SFML </w:t>
      </w:r>
      <w:r>
        <w:rPr>
          <w:rFonts w:hint="eastAsia"/>
        </w:rPr>
        <w:t>的文件：</w:t>
      </w:r>
      <w:hyperlink r:id="rId35" w:history="1">
        <w:r w:rsidRPr="003E0A22">
          <w:rPr>
            <w:rStyle w:val="Hyperlink"/>
          </w:rPr>
          <w:t>https://www.sfml-dev.org/documentation/2.5.1/</w:t>
        </w:r>
      </w:hyperlink>
    </w:p>
    <w:p w14:paraId="1D87E29F" w14:textId="77777777" w:rsidR="008A227D" w:rsidRPr="008A227D" w:rsidRDefault="008A227D" w:rsidP="008A227D"/>
    <w:p w14:paraId="737322E9" w14:textId="77777777" w:rsidR="00211ACF" w:rsidRDefault="00211ACF" w:rsidP="0072117B"/>
    <w:p w14:paraId="38078582" w14:textId="77777777" w:rsidR="00211ACF" w:rsidRPr="0072117B" w:rsidRDefault="00211ACF" w:rsidP="0072117B"/>
    <w:sectPr w:rsidR="00211ACF" w:rsidRPr="0072117B" w:rsidSect="005D49FC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5625698" w14:textId="77777777" w:rsidR="00287D28" w:rsidRDefault="00287D28" w:rsidP="00FC5E4F">
      <w:pPr>
        <w:spacing w:after="0" w:line="240" w:lineRule="auto"/>
      </w:pPr>
      <w:r>
        <w:separator/>
      </w:r>
    </w:p>
  </w:endnote>
  <w:endnote w:type="continuationSeparator" w:id="0">
    <w:p w14:paraId="3AFC7DC4" w14:textId="77777777" w:rsidR="00287D28" w:rsidRDefault="00287D28" w:rsidP="00FC5E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9050975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D512F96" w14:textId="77777777" w:rsidR="0072117B" w:rsidRDefault="0072117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E9B5DBD" w14:textId="77777777" w:rsidR="0072117B" w:rsidRDefault="0072117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18949B" w14:textId="77777777" w:rsidR="00287D28" w:rsidRDefault="00287D28" w:rsidP="00FC5E4F">
      <w:pPr>
        <w:spacing w:after="0" w:line="240" w:lineRule="auto"/>
      </w:pPr>
      <w:r>
        <w:separator/>
      </w:r>
    </w:p>
  </w:footnote>
  <w:footnote w:type="continuationSeparator" w:id="0">
    <w:p w14:paraId="4BB8AFD6" w14:textId="77777777" w:rsidR="00287D28" w:rsidRDefault="00287D28" w:rsidP="00FC5E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E49B7E" w14:textId="2221E299" w:rsidR="0072117B" w:rsidRPr="005C25D5" w:rsidRDefault="0072117B" w:rsidP="005C25D5">
    <w:pPr>
      <w:pStyle w:val="Header"/>
    </w:pPr>
    <w:r>
      <w:fldChar w:fldCharType="begin"/>
    </w:r>
    <w:r>
      <w:instrText xml:space="preserve"> </w:instrText>
    </w:r>
    <w:r>
      <w:rPr>
        <w:rFonts w:hint="eastAsia"/>
      </w:rPr>
      <w:instrText>TIME \@ "yyyy'</w:instrText>
    </w:r>
    <w:r>
      <w:rPr>
        <w:rFonts w:hint="eastAsia"/>
      </w:rPr>
      <w:instrText>年</w:instrText>
    </w:r>
    <w:r>
      <w:rPr>
        <w:rFonts w:hint="eastAsia"/>
      </w:rPr>
      <w:instrText>'M'</w:instrText>
    </w:r>
    <w:r>
      <w:rPr>
        <w:rFonts w:hint="eastAsia"/>
      </w:rPr>
      <w:instrText>月</w:instrText>
    </w:r>
    <w:r>
      <w:rPr>
        <w:rFonts w:hint="eastAsia"/>
      </w:rPr>
      <w:instrText>'d'</w:instrText>
    </w:r>
    <w:r>
      <w:rPr>
        <w:rFonts w:hint="eastAsia"/>
      </w:rPr>
      <w:instrText>日</w:instrText>
    </w:r>
    <w:r>
      <w:rPr>
        <w:rFonts w:hint="eastAsia"/>
      </w:rPr>
      <w:instrText>'"</w:instrText>
    </w:r>
    <w:r>
      <w:instrText xml:space="preserve"> </w:instrText>
    </w:r>
    <w:r>
      <w:fldChar w:fldCharType="separate"/>
    </w:r>
    <w:r w:rsidR="00D335BA">
      <w:rPr>
        <w:rFonts w:hint="eastAsia"/>
        <w:noProof/>
      </w:rPr>
      <w:t>2021</w:t>
    </w:r>
    <w:r w:rsidR="00D335BA">
      <w:rPr>
        <w:rFonts w:hint="eastAsia"/>
        <w:noProof/>
      </w:rPr>
      <w:t>年</w:t>
    </w:r>
    <w:r w:rsidR="00D335BA">
      <w:rPr>
        <w:rFonts w:hint="eastAsia"/>
        <w:noProof/>
      </w:rPr>
      <w:t>6</w:t>
    </w:r>
    <w:r w:rsidR="00D335BA">
      <w:rPr>
        <w:rFonts w:hint="eastAsia"/>
        <w:noProof/>
      </w:rPr>
      <w:t>月</w:t>
    </w:r>
    <w:r w:rsidR="00D335BA">
      <w:rPr>
        <w:rFonts w:hint="eastAsia"/>
        <w:noProof/>
      </w:rPr>
      <w:t>13</w:t>
    </w:r>
    <w:r w:rsidR="00D335BA">
      <w:rPr>
        <w:rFonts w:hint="eastAsia"/>
        <w:noProof/>
      </w:rPr>
      <w:t>日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A46BB7"/>
    <w:multiLevelType w:val="hybridMultilevel"/>
    <w:tmpl w:val="4584642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89439D4"/>
    <w:multiLevelType w:val="hybridMultilevel"/>
    <w:tmpl w:val="7E88BA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3C4945"/>
    <w:multiLevelType w:val="hybridMultilevel"/>
    <w:tmpl w:val="0D082A56"/>
    <w:lvl w:ilvl="0" w:tplc="9812973A">
      <w:start w:val="1"/>
      <w:numFmt w:val="decimal"/>
      <w:lvlText w:val="%1."/>
      <w:lvlJc w:val="left"/>
      <w:pPr>
        <w:ind w:left="828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9000" w:hanging="360"/>
      </w:pPr>
    </w:lvl>
    <w:lvl w:ilvl="2" w:tplc="0409001B" w:tentative="1">
      <w:start w:val="1"/>
      <w:numFmt w:val="lowerRoman"/>
      <w:lvlText w:val="%3."/>
      <w:lvlJc w:val="right"/>
      <w:pPr>
        <w:ind w:left="9720" w:hanging="180"/>
      </w:pPr>
    </w:lvl>
    <w:lvl w:ilvl="3" w:tplc="0409000F" w:tentative="1">
      <w:start w:val="1"/>
      <w:numFmt w:val="decimal"/>
      <w:lvlText w:val="%4."/>
      <w:lvlJc w:val="left"/>
      <w:pPr>
        <w:ind w:left="10440" w:hanging="360"/>
      </w:pPr>
    </w:lvl>
    <w:lvl w:ilvl="4" w:tplc="04090019" w:tentative="1">
      <w:start w:val="1"/>
      <w:numFmt w:val="lowerLetter"/>
      <w:lvlText w:val="%5."/>
      <w:lvlJc w:val="left"/>
      <w:pPr>
        <w:ind w:left="11160" w:hanging="360"/>
      </w:pPr>
    </w:lvl>
    <w:lvl w:ilvl="5" w:tplc="0409001B" w:tentative="1">
      <w:start w:val="1"/>
      <w:numFmt w:val="lowerRoman"/>
      <w:lvlText w:val="%6."/>
      <w:lvlJc w:val="right"/>
      <w:pPr>
        <w:ind w:left="11880" w:hanging="180"/>
      </w:pPr>
    </w:lvl>
    <w:lvl w:ilvl="6" w:tplc="0409000F" w:tentative="1">
      <w:start w:val="1"/>
      <w:numFmt w:val="decimal"/>
      <w:lvlText w:val="%7."/>
      <w:lvlJc w:val="left"/>
      <w:pPr>
        <w:ind w:left="12600" w:hanging="360"/>
      </w:pPr>
    </w:lvl>
    <w:lvl w:ilvl="7" w:tplc="04090019" w:tentative="1">
      <w:start w:val="1"/>
      <w:numFmt w:val="lowerLetter"/>
      <w:lvlText w:val="%8."/>
      <w:lvlJc w:val="left"/>
      <w:pPr>
        <w:ind w:left="13320" w:hanging="360"/>
      </w:pPr>
    </w:lvl>
    <w:lvl w:ilvl="8" w:tplc="0409001B" w:tentative="1">
      <w:start w:val="1"/>
      <w:numFmt w:val="lowerRoman"/>
      <w:lvlText w:val="%9."/>
      <w:lvlJc w:val="right"/>
      <w:pPr>
        <w:ind w:left="14040" w:hanging="180"/>
      </w:pPr>
    </w:lvl>
  </w:abstractNum>
  <w:abstractNum w:abstractNumId="3" w15:restartNumberingAfterBreak="0">
    <w:nsid w:val="0BC945AB"/>
    <w:multiLevelType w:val="multilevel"/>
    <w:tmpl w:val="C1A088F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0512281"/>
    <w:multiLevelType w:val="hybridMultilevel"/>
    <w:tmpl w:val="AC3E623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983F0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A6B291F"/>
    <w:multiLevelType w:val="hybridMultilevel"/>
    <w:tmpl w:val="2098C29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801B4E"/>
    <w:multiLevelType w:val="hybridMultilevel"/>
    <w:tmpl w:val="A3B8615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647B3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B6C13F9"/>
    <w:multiLevelType w:val="hybridMultilevel"/>
    <w:tmpl w:val="BD4EFA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AE153E"/>
    <w:multiLevelType w:val="hybridMultilevel"/>
    <w:tmpl w:val="66FA0DAA"/>
    <w:lvl w:ilvl="0" w:tplc="0806422E"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5B0B92"/>
    <w:multiLevelType w:val="hybridMultilevel"/>
    <w:tmpl w:val="FF20F74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0A27FD"/>
    <w:multiLevelType w:val="hybridMultilevel"/>
    <w:tmpl w:val="D9181BA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6C459F"/>
    <w:multiLevelType w:val="hybridMultilevel"/>
    <w:tmpl w:val="1076F32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63A1C26"/>
    <w:multiLevelType w:val="hybridMultilevel"/>
    <w:tmpl w:val="3B4C2F8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7765D2F"/>
    <w:multiLevelType w:val="hybridMultilevel"/>
    <w:tmpl w:val="4CEC4BDC"/>
    <w:lvl w:ilvl="0" w:tplc="70FABD3E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94415BA"/>
    <w:multiLevelType w:val="multilevel"/>
    <w:tmpl w:val="9A24021A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3B612C01"/>
    <w:multiLevelType w:val="hybridMultilevel"/>
    <w:tmpl w:val="FD901F12"/>
    <w:lvl w:ilvl="0" w:tplc="7492A5D2"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6091657"/>
    <w:multiLevelType w:val="hybridMultilevel"/>
    <w:tmpl w:val="97F288B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6EE60C9"/>
    <w:multiLevelType w:val="hybridMultilevel"/>
    <w:tmpl w:val="A35A4F7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CD55AD6"/>
    <w:multiLevelType w:val="hybridMultilevel"/>
    <w:tmpl w:val="0290ACF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1E86E79"/>
    <w:multiLevelType w:val="hybridMultilevel"/>
    <w:tmpl w:val="E354B45E"/>
    <w:lvl w:ilvl="0" w:tplc="173473DE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7BD2FC1"/>
    <w:multiLevelType w:val="hybridMultilevel"/>
    <w:tmpl w:val="5E80CB1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E7C7FF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616B1BB4"/>
    <w:multiLevelType w:val="hybridMultilevel"/>
    <w:tmpl w:val="0E7C18BC"/>
    <w:lvl w:ilvl="0" w:tplc="3809000F">
      <w:start w:val="1"/>
      <w:numFmt w:val="decimal"/>
      <w:lvlText w:val="%1."/>
      <w:lvlJc w:val="left"/>
      <w:pPr>
        <w:ind w:left="1296" w:hanging="360"/>
      </w:pPr>
    </w:lvl>
    <w:lvl w:ilvl="1" w:tplc="38090019">
      <w:start w:val="1"/>
      <w:numFmt w:val="lowerLetter"/>
      <w:lvlText w:val="%2."/>
      <w:lvlJc w:val="left"/>
      <w:pPr>
        <w:ind w:left="2016" w:hanging="360"/>
      </w:pPr>
    </w:lvl>
    <w:lvl w:ilvl="2" w:tplc="3809001B" w:tentative="1">
      <w:start w:val="1"/>
      <w:numFmt w:val="lowerRoman"/>
      <w:lvlText w:val="%3."/>
      <w:lvlJc w:val="right"/>
      <w:pPr>
        <w:ind w:left="2736" w:hanging="180"/>
      </w:pPr>
    </w:lvl>
    <w:lvl w:ilvl="3" w:tplc="3809000F" w:tentative="1">
      <w:start w:val="1"/>
      <w:numFmt w:val="decimal"/>
      <w:lvlText w:val="%4."/>
      <w:lvlJc w:val="left"/>
      <w:pPr>
        <w:ind w:left="3456" w:hanging="360"/>
      </w:pPr>
    </w:lvl>
    <w:lvl w:ilvl="4" w:tplc="38090019" w:tentative="1">
      <w:start w:val="1"/>
      <w:numFmt w:val="lowerLetter"/>
      <w:lvlText w:val="%5."/>
      <w:lvlJc w:val="left"/>
      <w:pPr>
        <w:ind w:left="4176" w:hanging="360"/>
      </w:pPr>
    </w:lvl>
    <w:lvl w:ilvl="5" w:tplc="3809001B" w:tentative="1">
      <w:start w:val="1"/>
      <w:numFmt w:val="lowerRoman"/>
      <w:lvlText w:val="%6."/>
      <w:lvlJc w:val="right"/>
      <w:pPr>
        <w:ind w:left="4896" w:hanging="180"/>
      </w:pPr>
    </w:lvl>
    <w:lvl w:ilvl="6" w:tplc="3809000F" w:tentative="1">
      <w:start w:val="1"/>
      <w:numFmt w:val="decimal"/>
      <w:lvlText w:val="%7."/>
      <w:lvlJc w:val="left"/>
      <w:pPr>
        <w:ind w:left="5616" w:hanging="360"/>
      </w:pPr>
    </w:lvl>
    <w:lvl w:ilvl="7" w:tplc="38090019" w:tentative="1">
      <w:start w:val="1"/>
      <w:numFmt w:val="lowerLetter"/>
      <w:lvlText w:val="%8."/>
      <w:lvlJc w:val="left"/>
      <w:pPr>
        <w:ind w:left="6336" w:hanging="360"/>
      </w:pPr>
    </w:lvl>
    <w:lvl w:ilvl="8" w:tplc="3809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25" w15:restartNumberingAfterBreak="0">
    <w:nsid w:val="64253806"/>
    <w:multiLevelType w:val="hybridMultilevel"/>
    <w:tmpl w:val="EE9C9386"/>
    <w:lvl w:ilvl="0" w:tplc="AB1AB54C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D675694"/>
    <w:multiLevelType w:val="hybridMultilevel"/>
    <w:tmpl w:val="52DA0BDA"/>
    <w:lvl w:ilvl="0" w:tplc="EFCE4516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E4E6FDD"/>
    <w:multiLevelType w:val="hybridMultilevel"/>
    <w:tmpl w:val="74207560"/>
    <w:lvl w:ilvl="0" w:tplc="58E6D972">
      <w:start w:val="1"/>
      <w:numFmt w:val="bullet"/>
      <w:lvlText w:val="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60EB75E">
      <w:start w:val="1"/>
      <w:numFmt w:val="bullet"/>
      <w:lvlText w:val="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A5E0FEE" w:tentative="1">
      <w:start w:val="1"/>
      <w:numFmt w:val="bullet"/>
      <w:lvlText w:val="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CC6FD44" w:tentative="1">
      <w:start w:val="1"/>
      <w:numFmt w:val="bullet"/>
      <w:lvlText w:val="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0F255B0" w:tentative="1">
      <w:start w:val="1"/>
      <w:numFmt w:val="bullet"/>
      <w:lvlText w:val="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6FA4C18" w:tentative="1">
      <w:start w:val="1"/>
      <w:numFmt w:val="bullet"/>
      <w:lvlText w:val="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D802D1C" w:tentative="1">
      <w:start w:val="1"/>
      <w:numFmt w:val="bullet"/>
      <w:lvlText w:val="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352161C" w:tentative="1">
      <w:start w:val="1"/>
      <w:numFmt w:val="bullet"/>
      <w:lvlText w:val="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E40A74A" w:tentative="1">
      <w:start w:val="1"/>
      <w:numFmt w:val="bullet"/>
      <w:lvlText w:val="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EC66E53"/>
    <w:multiLevelType w:val="hybridMultilevel"/>
    <w:tmpl w:val="7710343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9102E57"/>
    <w:multiLevelType w:val="hybridMultilevel"/>
    <w:tmpl w:val="0B286C8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BE67C1B"/>
    <w:multiLevelType w:val="hybridMultilevel"/>
    <w:tmpl w:val="90BAC9AA"/>
    <w:lvl w:ilvl="0" w:tplc="42783FEC"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D2E1EE8"/>
    <w:multiLevelType w:val="hybridMultilevel"/>
    <w:tmpl w:val="91EC6D1E"/>
    <w:lvl w:ilvl="0" w:tplc="B39852EC"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23"/>
  </w:num>
  <w:num w:numId="4">
    <w:abstractNumId w:val="2"/>
  </w:num>
  <w:num w:numId="5">
    <w:abstractNumId w:val="25"/>
  </w:num>
  <w:num w:numId="6">
    <w:abstractNumId w:val="15"/>
  </w:num>
  <w:num w:numId="7">
    <w:abstractNumId w:val="26"/>
  </w:num>
  <w:num w:numId="8">
    <w:abstractNumId w:val="21"/>
  </w:num>
  <w:num w:numId="9">
    <w:abstractNumId w:val="3"/>
  </w:num>
  <w:num w:numId="10">
    <w:abstractNumId w:val="16"/>
  </w:num>
  <w:num w:numId="11">
    <w:abstractNumId w:val="16"/>
  </w:num>
  <w:num w:numId="12">
    <w:abstractNumId w:val="29"/>
  </w:num>
  <w:num w:numId="13">
    <w:abstractNumId w:val="9"/>
  </w:num>
  <w:num w:numId="14">
    <w:abstractNumId w:val="1"/>
  </w:num>
  <w:num w:numId="15">
    <w:abstractNumId w:val="0"/>
  </w:num>
  <w:num w:numId="16">
    <w:abstractNumId w:val="27"/>
  </w:num>
  <w:num w:numId="17">
    <w:abstractNumId w:val="24"/>
  </w:num>
  <w:num w:numId="18">
    <w:abstractNumId w:val="6"/>
  </w:num>
  <w:num w:numId="19">
    <w:abstractNumId w:val="4"/>
  </w:num>
  <w:num w:numId="20">
    <w:abstractNumId w:val="7"/>
  </w:num>
  <w:num w:numId="21">
    <w:abstractNumId w:val="14"/>
  </w:num>
  <w:num w:numId="22">
    <w:abstractNumId w:val="28"/>
  </w:num>
  <w:num w:numId="23">
    <w:abstractNumId w:val="20"/>
  </w:num>
  <w:num w:numId="24">
    <w:abstractNumId w:val="11"/>
  </w:num>
  <w:num w:numId="25">
    <w:abstractNumId w:val="18"/>
  </w:num>
  <w:num w:numId="26">
    <w:abstractNumId w:val="22"/>
  </w:num>
  <w:num w:numId="27">
    <w:abstractNumId w:val="19"/>
  </w:num>
  <w:num w:numId="28">
    <w:abstractNumId w:val="13"/>
  </w:num>
  <w:num w:numId="29">
    <w:abstractNumId w:val="12"/>
  </w:num>
  <w:num w:numId="30">
    <w:abstractNumId w:val="31"/>
  </w:num>
  <w:num w:numId="31">
    <w:abstractNumId w:val="10"/>
  </w:num>
  <w:num w:numId="32">
    <w:abstractNumId w:val="17"/>
  </w:num>
  <w:num w:numId="33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25D5"/>
    <w:rsid w:val="00027FA2"/>
    <w:rsid w:val="000336D1"/>
    <w:rsid w:val="00040C34"/>
    <w:rsid w:val="000607E1"/>
    <w:rsid w:val="00063B80"/>
    <w:rsid w:val="000A56A0"/>
    <w:rsid w:val="000B134D"/>
    <w:rsid w:val="000B190A"/>
    <w:rsid w:val="000B3111"/>
    <w:rsid w:val="000D7730"/>
    <w:rsid w:val="000F5C7C"/>
    <w:rsid w:val="00117C43"/>
    <w:rsid w:val="00130760"/>
    <w:rsid w:val="00131E6F"/>
    <w:rsid w:val="00153F15"/>
    <w:rsid w:val="00161505"/>
    <w:rsid w:val="001B1979"/>
    <w:rsid w:val="001B70A5"/>
    <w:rsid w:val="001B7C35"/>
    <w:rsid w:val="001C4FC8"/>
    <w:rsid w:val="0020673B"/>
    <w:rsid w:val="00211ACF"/>
    <w:rsid w:val="00215956"/>
    <w:rsid w:val="00241234"/>
    <w:rsid w:val="0024503F"/>
    <w:rsid w:val="00245F86"/>
    <w:rsid w:val="0028074B"/>
    <w:rsid w:val="00287D28"/>
    <w:rsid w:val="00292FD3"/>
    <w:rsid w:val="00297342"/>
    <w:rsid w:val="002B7498"/>
    <w:rsid w:val="002C21EF"/>
    <w:rsid w:val="002D2F8F"/>
    <w:rsid w:val="00303CB7"/>
    <w:rsid w:val="00313146"/>
    <w:rsid w:val="00317A75"/>
    <w:rsid w:val="00334484"/>
    <w:rsid w:val="00335766"/>
    <w:rsid w:val="00342898"/>
    <w:rsid w:val="00356FAE"/>
    <w:rsid w:val="00367E79"/>
    <w:rsid w:val="00384FC9"/>
    <w:rsid w:val="00392C1A"/>
    <w:rsid w:val="003F431F"/>
    <w:rsid w:val="00407C88"/>
    <w:rsid w:val="004176EE"/>
    <w:rsid w:val="00431FDD"/>
    <w:rsid w:val="00456C92"/>
    <w:rsid w:val="0049199F"/>
    <w:rsid w:val="004D016F"/>
    <w:rsid w:val="00505E04"/>
    <w:rsid w:val="0050622E"/>
    <w:rsid w:val="00506A0F"/>
    <w:rsid w:val="00537BC2"/>
    <w:rsid w:val="00551A3F"/>
    <w:rsid w:val="00564A93"/>
    <w:rsid w:val="005675EF"/>
    <w:rsid w:val="00580712"/>
    <w:rsid w:val="005A3D8B"/>
    <w:rsid w:val="005C25D5"/>
    <w:rsid w:val="005D0C76"/>
    <w:rsid w:val="005D49FC"/>
    <w:rsid w:val="005E5DE4"/>
    <w:rsid w:val="005F202E"/>
    <w:rsid w:val="00627039"/>
    <w:rsid w:val="00647A1C"/>
    <w:rsid w:val="00684B6E"/>
    <w:rsid w:val="006F75E4"/>
    <w:rsid w:val="00707037"/>
    <w:rsid w:val="007124DB"/>
    <w:rsid w:val="00713222"/>
    <w:rsid w:val="00715E94"/>
    <w:rsid w:val="0072117B"/>
    <w:rsid w:val="00722049"/>
    <w:rsid w:val="00724D1F"/>
    <w:rsid w:val="007B1FC4"/>
    <w:rsid w:val="007E4188"/>
    <w:rsid w:val="00821453"/>
    <w:rsid w:val="008264D0"/>
    <w:rsid w:val="00826B44"/>
    <w:rsid w:val="00871BAF"/>
    <w:rsid w:val="008A227D"/>
    <w:rsid w:val="0092161E"/>
    <w:rsid w:val="00976979"/>
    <w:rsid w:val="009C2DB0"/>
    <w:rsid w:val="009E3196"/>
    <w:rsid w:val="00A02D65"/>
    <w:rsid w:val="00A32BA6"/>
    <w:rsid w:val="00A77556"/>
    <w:rsid w:val="00A823A4"/>
    <w:rsid w:val="00A8538B"/>
    <w:rsid w:val="00A93554"/>
    <w:rsid w:val="00AB5A73"/>
    <w:rsid w:val="00AB7592"/>
    <w:rsid w:val="00B11E6F"/>
    <w:rsid w:val="00B143F7"/>
    <w:rsid w:val="00B2680B"/>
    <w:rsid w:val="00B32507"/>
    <w:rsid w:val="00B7570D"/>
    <w:rsid w:val="00B8690D"/>
    <w:rsid w:val="00BA63CC"/>
    <w:rsid w:val="00BB2E44"/>
    <w:rsid w:val="00C07DBD"/>
    <w:rsid w:val="00C2182F"/>
    <w:rsid w:val="00C21E97"/>
    <w:rsid w:val="00C4123C"/>
    <w:rsid w:val="00C5577A"/>
    <w:rsid w:val="00CA6E4A"/>
    <w:rsid w:val="00CB0627"/>
    <w:rsid w:val="00CC2D70"/>
    <w:rsid w:val="00CC7A29"/>
    <w:rsid w:val="00CD649D"/>
    <w:rsid w:val="00D16542"/>
    <w:rsid w:val="00D335BA"/>
    <w:rsid w:val="00D3738C"/>
    <w:rsid w:val="00D4071D"/>
    <w:rsid w:val="00D543F8"/>
    <w:rsid w:val="00D7745A"/>
    <w:rsid w:val="00D86B7E"/>
    <w:rsid w:val="00D975DD"/>
    <w:rsid w:val="00DA1236"/>
    <w:rsid w:val="00DD21EC"/>
    <w:rsid w:val="00DE530B"/>
    <w:rsid w:val="00DF37F2"/>
    <w:rsid w:val="00DF72BC"/>
    <w:rsid w:val="00E605D6"/>
    <w:rsid w:val="00E72CD9"/>
    <w:rsid w:val="00E80D62"/>
    <w:rsid w:val="00E87639"/>
    <w:rsid w:val="00EA074F"/>
    <w:rsid w:val="00EA0965"/>
    <w:rsid w:val="00EA6B93"/>
    <w:rsid w:val="00EC0145"/>
    <w:rsid w:val="00EE0AE3"/>
    <w:rsid w:val="00EF0A19"/>
    <w:rsid w:val="00EF5DDC"/>
    <w:rsid w:val="00F00AB8"/>
    <w:rsid w:val="00F13178"/>
    <w:rsid w:val="00F27728"/>
    <w:rsid w:val="00F40236"/>
    <w:rsid w:val="00F56137"/>
    <w:rsid w:val="00F81175"/>
    <w:rsid w:val="00FC4AE7"/>
    <w:rsid w:val="00FC5E4F"/>
    <w:rsid w:val="00FF17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07B2EDD"/>
  <w15:chartTrackingRefBased/>
  <w15:docId w15:val="{F5D0D842-383B-4A3A-B36E-74966A2327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17C43"/>
    <w:pPr>
      <w:jc w:val="both"/>
    </w:pPr>
    <w:rPr>
      <w:rFonts w:ascii="Times New Roman" w:eastAsia="SimSun" w:hAnsi="Times New Roman"/>
      <w:sz w:val="21"/>
    </w:rPr>
  </w:style>
  <w:style w:type="paragraph" w:styleId="Heading1">
    <w:name w:val="heading 1"/>
    <w:basedOn w:val="Normal"/>
    <w:next w:val="Normal"/>
    <w:link w:val="Heading1Char"/>
    <w:uiPriority w:val="9"/>
    <w:qFormat/>
    <w:rsid w:val="00647A1C"/>
    <w:pPr>
      <w:keepNext/>
      <w:keepLines/>
      <w:numPr>
        <w:numId w:val="11"/>
      </w:numPr>
      <w:spacing w:before="240" w:after="0"/>
      <w:outlineLvl w:val="0"/>
    </w:pPr>
    <w:rPr>
      <w:rFonts w:eastAsia="SimHei" w:cstheme="majorBidi"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7A1C"/>
    <w:pPr>
      <w:keepNext/>
      <w:keepLines/>
      <w:numPr>
        <w:ilvl w:val="1"/>
        <w:numId w:val="11"/>
      </w:numPr>
      <w:spacing w:before="40" w:after="0"/>
      <w:outlineLvl w:val="1"/>
    </w:pPr>
    <w:rPr>
      <w:rFonts w:eastAsia="SimHei" w:cstheme="majorBidi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47A1C"/>
    <w:pPr>
      <w:keepNext/>
      <w:keepLines/>
      <w:numPr>
        <w:ilvl w:val="2"/>
        <w:numId w:val="11"/>
      </w:numPr>
      <w:spacing w:before="40" w:after="0"/>
      <w:outlineLvl w:val="2"/>
    </w:pPr>
    <w:rPr>
      <w:rFonts w:eastAsia="SimHei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47A1C"/>
    <w:pPr>
      <w:keepNext/>
      <w:keepLines/>
      <w:numPr>
        <w:ilvl w:val="3"/>
        <w:numId w:val="10"/>
      </w:numPr>
      <w:spacing w:before="40" w:after="0" w:line="240" w:lineRule="auto"/>
      <w:outlineLvl w:val="3"/>
    </w:pPr>
    <w:rPr>
      <w:rFonts w:eastAsia="SimHei" w:cstheme="majorBidi"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47A1C"/>
    <w:pPr>
      <w:keepNext/>
      <w:keepLines/>
      <w:numPr>
        <w:ilvl w:val="4"/>
        <w:numId w:val="11"/>
      </w:numPr>
      <w:spacing w:before="40" w:after="0"/>
      <w:outlineLvl w:val="4"/>
    </w:pPr>
    <w:rPr>
      <w:rFonts w:eastAsia="SimHei" w:cstheme="majorBidi"/>
    </w:rPr>
  </w:style>
  <w:style w:type="paragraph" w:styleId="Heading6">
    <w:name w:val="heading 6"/>
    <w:basedOn w:val="Normal"/>
    <w:next w:val="Normal"/>
    <w:link w:val="Heading6Char"/>
    <w:uiPriority w:val="9"/>
    <w:unhideWhenUsed/>
    <w:rsid w:val="00BB2E44"/>
    <w:pPr>
      <w:keepNext/>
      <w:keepLines/>
      <w:numPr>
        <w:ilvl w:val="5"/>
        <w:numId w:val="1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rsid w:val="00BB2E44"/>
    <w:pPr>
      <w:keepNext/>
      <w:keepLines/>
      <w:numPr>
        <w:ilvl w:val="6"/>
        <w:numId w:val="1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rsid w:val="00BB2E44"/>
    <w:pPr>
      <w:keepNext/>
      <w:keepLines/>
      <w:numPr>
        <w:ilvl w:val="7"/>
        <w:numId w:val="1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B2E44"/>
    <w:pPr>
      <w:keepNext/>
      <w:keepLines/>
      <w:numPr>
        <w:ilvl w:val="8"/>
        <w:numId w:val="1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47A1C"/>
    <w:pPr>
      <w:spacing w:after="0" w:line="240" w:lineRule="auto"/>
      <w:contextualSpacing/>
      <w:jc w:val="center"/>
    </w:pPr>
    <w:rPr>
      <w:rFonts w:eastAsia="SimHei" w:cstheme="majorBidi"/>
      <w:b/>
      <w:spacing w:val="-10"/>
      <w:kern w:val="28"/>
      <w:sz w:val="3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47A1C"/>
    <w:rPr>
      <w:rFonts w:ascii="Times New Roman" w:eastAsia="SimHei" w:hAnsi="Times New Roman" w:cstheme="majorBidi"/>
      <w:b/>
      <w:spacing w:val="-10"/>
      <w:kern w:val="28"/>
      <w:sz w:val="32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647A1C"/>
    <w:rPr>
      <w:rFonts w:ascii="Times New Roman" w:eastAsia="SimHei" w:hAnsi="Times New Roman" w:cstheme="majorBidi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C0145"/>
    <w:pPr>
      <w:numPr>
        <w:ilvl w:val="1"/>
      </w:numPr>
      <w:jc w:val="center"/>
    </w:pPr>
    <w:rPr>
      <w:color w:val="5A5A5A" w:themeColor="text1" w:themeTint="A5"/>
      <w:spacing w:val="15"/>
      <w:sz w:val="20"/>
    </w:rPr>
  </w:style>
  <w:style w:type="character" w:customStyle="1" w:styleId="SubtitleChar">
    <w:name w:val="Subtitle Char"/>
    <w:basedOn w:val="DefaultParagraphFont"/>
    <w:link w:val="Subtitle"/>
    <w:uiPriority w:val="11"/>
    <w:rsid w:val="00EC0145"/>
    <w:rPr>
      <w:rFonts w:ascii="SimSun" w:hAnsi="SimSun"/>
      <w:color w:val="5A5A5A" w:themeColor="text1" w:themeTint="A5"/>
      <w:spacing w:val="15"/>
      <w:sz w:val="20"/>
    </w:rPr>
  </w:style>
  <w:style w:type="character" w:styleId="Emphasis">
    <w:name w:val="Emphasis"/>
    <w:basedOn w:val="DefaultParagraphFont"/>
    <w:uiPriority w:val="20"/>
    <w:rsid w:val="00EC0145"/>
    <w:rPr>
      <w:i/>
      <w:iCs/>
    </w:rPr>
  </w:style>
  <w:style w:type="character" w:styleId="IntenseEmphasis">
    <w:name w:val="Intense Emphasis"/>
    <w:basedOn w:val="DefaultParagraphFont"/>
    <w:uiPriority w:val="21"/>
    <w:rsid w:val="00EC0145"/>
    <w:rPr>
      <w:i/>
      <w:iCs/>
      <w:color w:val="4472C4" w:themeColor="accent1"/>
    </w:rPr>
  </w:style>
  <w:style w:type="character" w:customStyle="1" w:styleId="Heading3Char">
    <w:name w:val="Heading 3 Char"/>
    <w:basedOn w:val="DefaultParagraphFont"/>
    <w:link w:val="Heading3"/>
    <w:uiPriority w:val="9"/>
    <w:rsid w:val="00647A1C"/>
    <w:rPr>
      <w:rFonts w:ascii="Times New Roman" w:eastAsia="SimHei" w:hAnsi="Times New Roman" w:cstheme="majorBidi"/>
      <w:sz w:val="24"/>
      <w:szCs w:val="24"/>
    </w:rPr>
  </w:style>
  <w:style w:type="paragraph" w:styleId="NoSpacing">
    <w:name w:val="No Spacing"/>
    <w:uiPriority w:val="1"/>
    <w:qFormat/>
    <w:rsid w:val="00EC0145"/>
    <w:pPr>
      <w:spacing w:after="0" w:line="240" w:lineRule="auto"/>
      <w:jc w:val="both"/>
    </w:pPr>
    <w:rPr>
      <w:rFonts w:ascii="SimSun" w:hAnsi="SimSun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647A1C"/>
    <w:rPr>
      <w:rFonts w:ascii="Times New Roman" w:eastAsia="SimHei" w:hAnsi="Times New Roman" w:cstheme="majorBidi"/>
      <w:color w:val="000000" w:themeColor="text1"/>
      <w:sz w:val="28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647A1C"/>
    <w:rPr>
      <w:rFonts w:ascii="Times New Roman" w:eastAsia="SimHei" w:hAnsi="Times New Roman" w:cstheme="majorBidi"/>
      <w:iCs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647A1C"/>
    <w:rPr>
      <w:rFonts w:ascii="Times New Roman" w:eastAsia="SimHei" w:hAnsi="Times New Roman" w:cstheme="majorBidi"/>
      <w:sz w:val="24"/>
    </w:rPr>
  </w:style>
  <w:style w:type="paragraph" w:styleId="ListParagraph">
    <w:name w:val="List Paragraph"/>
    <w:basedOn w:val="Normal"/>
    <w:uiPriority w:val="34"/>
    <w:qFormat/>
    <w:rsid w:val="00EC0145"/>
    <w:pPr>
      <w:ind w:left="720"/>
      <w:contextualSpacing/>
    </w:pPr>
  </w:style>
  <w:style w:type="character" w:styleId="BookTitle">
    <w:name w:val="Book Title"/>
    <w:basedOn w:val="DefaultParagraphFont"/>
    <w:uiPriority w:val="33"/>
    <w:rsid w:val="00EC0145"/>
    <w:rPr>
      <w:b/>
      <w:bCs/>
      <w:i/>
      <w:iCs/>
      <w:spacing w:val="5"/>
    </w:rPr>
  </w:style>
  <w:style w:type="character" w:styleId="SubtleReference">
    <w:name w:val="Subtle Reference"/>
    <w:basedOn w:val="DefaultParagraphFont"/>
    <w:uiPriority w:val="31"/>
    <w:rsid w:val="00EC0145"/>
    <w:rPr>
      <w:smallCaps/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rsid w:val="00EC0145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C0145"/>
    <w:rPr>
      <w:rFonts w:ascii="SimSun" w:hAnsi="SimSun"/>
      <w:i/>
      <w:iCs/>
      <w:color w:val="4472C4" w:themeColor="accent1"/>
      <w:sz w:val="24"/>
    </w:rPr>
  </w:style>
  <w:style w:type="paragraph" w:styleId="Quote">
    <w:name w:val="Quote"/>
    <w:basedOn w:val="Normal"/>
    <w:next w:val="Normal"/>
    <w:link w:val="QuoteChar"/>
    <w:uiPriority w:val="29"/>
    <w:qFormat/>
    <w:rsid w:val="00EC0145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C0145"/>
    <w:rPr>
      <w:rFonts w:ascii="SimSun" w:hAnsi="SimSun"/>
      <w:i/>
      <w:iCs/>
      <w:color w:val="404040" w:themeColor="text1" w:themeTint="BF"/>
      <w:sz w:val="24"/>
    </w:rPr>
  </w:style>
  <w:style w:type="character" w:styleId="Strong">
    <w:name w:val="Strong"/>
    <w:basedOn w:val="DefaultParagraphFont"/>
    <w:uiPriority w:val="22"/>
    <w:rsid w:val="00EC0145"/>
    <w:rPr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rsid w:val="00EF5DDC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rsid w:val="00EF5DDC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paragraph" w:styleId="Header">
    <w:name w:val="header"/>
    <w:basedOn w:val="Normal"/>
    <w:link w:val="HeaderChar"/>
    <w:uiPriority w:val="99"/>
    <w:unhideWhenUsed/>
    <w:rsid w:val="00FC5E4F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5E4F"/>
    <w:rPr>
      <w:rFonts w:ascii="SimSun" w:eastAsia="SimSun" w:hAnsi="SimSun"/>
      <w:sz w:val="24"/>
    </w:rPr>
  </w:style>
  <w:style w:type="paragraph" w:styleId="Footer">
    <w:name w:val="footer"/>
    <w:basedOn w:val="Normal"/>
    <w:link w:val="FooterChar"/>
    <w:uiPriority w:val="99"/>
    <w:unhideWhenUsed/>
    <w:rsid w:val="00FC5E4F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5E4F"/>
    <w:rPr>
      <w:rFonts w:ascii="SimSun" w:eastAsia="SimSun" w:hAnsi="SimSun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8117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8117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PictureCaption">
    <w:name w:val="Picture Caption"/>
    <w:basedOn w:val="Normal"/>
    <w:link w:val="PictureCaptionChar"/>
    <w:qFormat/>
    <w:rsid w:val="00AB7592"/>
    <w:pPr>
      <w:spacing w:line="240" w:lineRule="auto"/>
      <w:jc w:val="center"/>
    </w:pPr>
    <w:rPr>
      <w:color w:val="808080" w:themeColor="background1" w:themeShade="80"/>
      <w:sz w:val="18"/>
      <w:szCs w:val="18"/>
    </w:rPr>
  </w:style>
  <w:style w:type="character" w:customStyle="1" w:styleId="PictureCaptionChar">
    <w:name w:val="Picture Caption Char"/>
    <w:basedOn w:val="DefaultParagraphFont"/>
    <w:link w:val="PictureCaption"/>
    <w:rsid w:val="00AB7592"/>
    <w:rPr>
      <w:rFonts w:ascii="Times New Roman" w:eastAsia="SimSun" w:hAnsi="Times New Roman"/>
      <w:color w:val="808080" w:themeColor="background1" w:themeShade="80"/>
      <w:sz w:val="18"/>
      <w:szCs w:val="18"/>
    </w:rPr>
  </w:style>
  <w:style w:type="paragraph" w:customStyle="1" w:styleId="Code">
    <w:name w:val="Code"/>
    <w:basedOn w:val="NoSpacing"/>
    <w:link w:val="CodeChar"/>
    <w:qFormat/>
    <w:rsid w:val="00647A1C"/>
    <w:rPr>
      <w:rFonts w:ascii="Courier New" w:hAnsi="Courier New" w:cs="Courier New"/>
      <w:sz w:val="20"/>
      <w:szCs w:val="20"/>
    </w:rPr>
  </w:style>
  <w:style w:type="character" w:customStyle="1" w:styleId="CodeChar">
    <w:name w:val="Code Char"/>
    <w:basedOn w:val="DefaultParagraphFont"/>
    <w:link w:val="Code"/>
    <w:rsid w:val="00647A1C"/>
    <w:rPr>
      <w:rFonts w:ascii="Courier New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5D0C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11AC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11AC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8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6557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537526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085457">
          <w:marLeft w:val="128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449830">
          <w:marLeft w:val="128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981604">
          <w:marLeft w:val="128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337947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212889">
          <w:marLeft w:val="128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749428">
          <w:marLeft w:val="182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638505">
          <w:marLeft w:val="128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701656">
          <w:marLeft w:val="182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828210">
          <w:marLeft w:val="128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313241">
          <w:marLeft w:val="182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763235">
          <w:marLeft w:val="128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340748">
          <w:marLeft w:val="128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085969">
          <w:marLeft w:val="128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649765">
          <w:marLeft w:val="128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604443">
          <w:marLeft w:val="182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823449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55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793324">
          <w:marLeft w:val="85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083412">
          <w:marLeft w:val="85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274417">
          <w:marLeft w:val="85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603100">
          <w:marLeft w:val="85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28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182551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339992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92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12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5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8.emf"/><Relationship Id="rId26" Type="http://schemas.openxmlformats.org/officeDocument/2006/relationships/oleObject" Target="embeddings/oleObject6.bin"/><Relationship Id="rId21" Type="http://schemas.openxmlformats.org/officeDocument/2006/relationships/oleObject" Target="embeddings/oleObject4.bin"/><Relationship Id="rId34" Type="http://schemas.openxmlformats.org/officeDocument/2006/relationships/hyperlink" Target="mailto:hozhang.edu@gmail.com" TargetMode="External"/><Relationship Id="rId7" Type="http://schemas.openxmlformats.org/officeDocument/2006/relationships/header" Target="header1.xml"/><Relationship Id="rId12" Type="http://schemas.openxmlformats.org/officeDocument/2006/relationships/image" Target="media/image4.emf"/><Relationship Id="rId17" Type="http://schemas.openxmlformats.org/officeDocument/2006/relationships/oleObject" Target="embeddings/oleObject2.bin"/><Relationship Id="rId25" Type="http://schemas.openxmlformats.org/officeDocument/2006/relationships/image" Target="media/image12.emf"/><Relationship Id="rId33" Type="http://schemas.openxmlformats.org/officeDocument/2006/relationships/hyperlink" Target="mailto:zhang-mh20@mails.tsinghua.edu.cn" TargetMode="External"/><Relationship Id="rId2" Type="http://schemas.openxmlformats.org/officeDocument/2006/relationships/styles" Target="styles.xml"/><Relationship Id="rId16" Type="http://schemas.openxmlformats.org/officeDocument/2006/relationships/image" Target="media/image7.emf"/><Relationship Id="rId20" Type="http://schemas.openxmlformats.org/officeDocument/2006/relationships/image" Target="media/image9.emf"/><Relationship Id="rId29" Type="http://schemas.openxmlformats.org/officeDocument/2006/relationships/image" Target="media/image14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oleObject" Target="embeddings/oleObject9.bin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oleObject" Target="embeddings/oleObject5.bin"/><Relationship Id="rId28" Type="http://schemas.openxmlformats.org/officeDocument/2006/relationships/oleObject" Target="embeddings/oleObject7.bin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oleObject" Target="embeddings/oleObject3.bin"/><Relationship Id="rId31" Type="http://schemas.openxmlformats.org/officeDocument/2006/relationships/image" Target="media/image15.emf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image" Target="media/image10.emf"/><Relationship Id="rId27" Type="http://schemas.openxmlformats.org/officeDocument/2006/relationships/image" Target="media/image13.emf"/><Relationship Id="rId30" Type="http://schemas.openxmlformats.org/officeDocument/2006/relationships/oleObject" Target="embeddings/oleObject8.bin"/><Relationship Id="rId35" Type="http://schemas.openxmlformats.org/officeDocument/2006/relationships/hyperlink" Target="https://www.sfml-dev.org/documentation/2.5.1/" TargetMode="External"/><Relationship Id="rId8" Type="http://schemas.openxmlformats.org/officeDocument/2006/relationships/footer" Target="footer1.xml"/><Relationship Id="rId3" Type="http://schemas.openxmlformats.org/officeDocument/2006/relationships/settings" Target="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ikkusan\Documents\Custom%20Office%20Templates\Report%20Template%20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Report Template 2</Template>
  <TotalTime>1239</TotalTime>
  <Pages>17</Pages>
  <Words>1315</Words>
  <Characters>7496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Howard</dc:creator>
  <cp:keywords/>
  <dc:description/>
  <cp:lastModifiedBy>Howard Sulisthio</cp:lastModifiedBy>
  <cp:revision>71</cp:revision>
  <cp:lastPrinted>2020-05-27T14:20:00Z</cp:lastPrinted>
  <dcterms:created xsi:type="dcterms:W3CDTF">2021-06-12T07:56:00Z</dcterms:created>
  <dcterms:modified xsi:type="dcterms:W3CDTF">2021-06-13T15:29:00Z</dcterms:modified>
</cp:coreProperties>
</file>